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EF97" w14:textId="77777777" w:rsidR="00C329F8" w:rsidRPr="00323149" w:rsidRDefault="00C329F8" w:rsidP="00C329F8">
      <w:pPr>
        <w:spacing w:after="0"/>
        <w:ind w:left="708" w:hanging="708"/>
        <w:jc w:val="right"/>
      </w:pPr>
      <w:proofErr w:type="gramStart"/>
      <w:r w:rsidRPr="00760992">
        <w:t xml:space="preserve">{{ </w:t>
      </w:r>
      <w:proofErr w:type="spellStart"/>
      <w:r w:rsidRPr="00760992">
        <w:t>fecha</w:t>
      </w:r>
      <w:proofErr w:type="gramEnd"/>
      <w:r w:rsidRPr="00760992">
        <w:t>_</w:t>
      </w:r>
      <w:proofErr w:type="gramStart"/>
      <w:r w:rsidRPr="00760992">
        <w:t>larga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58323FC2" w14:textId="77777777" w:rsidR="00C329F8" w:rsidRPr="00323149" w:rsidRDefault="00C329F8" w:rsidP="00C329F8">
      <w:pPr>
        <w:spacing w:after="0"/>
        <w:jc w:val="right"/>
      </w:pPr>
      <w:r w:rsidRPr="00323149">
        <w:t xml:space="preserve">Cotización </w:t>
      </w:r>
      <w:proofErr w:type="spellStart"/>
      <w:r w:rsidRPr="00323149">
        <w:t>n°</w:t>
      </w:r>
      <w:proofErr w:type="spellEnd"/>
      <w:r w:rsidRPr="00323149">
        <w:t xml:space="preserve"> </w:t>
      </w:r>
      <w:proofErr w:type="gramStart"/>
      <w:r w:rsidRPr="00760992">
        <w:t xml:space="preserve">{{ </w:t>
      </w:r>
      <w:proofErr w:type="spellStart"/>
      <w:r w:rsidRPr="00760992">
        <w:t>numero</w:t>
      </w:r>
      <w:proofErr w:type="gramEnd"/>
      <w:r w:rsidRPr="00760992">
        <w:t>_</w:t>
      </w:r>
      <w:proofErr w:type="gramStart"/>
      <w:r w:rsidRPr="00760992">
        <w:t>cotizacion</w:t>
      </w:r>
      <w:proofErr w:type="spellEnd"/>
      <w:r w:rsidRPr="00760992">
        <w:t xml:space="preserve"> }</w:t>
      </w:r>
      <w:proofErr w:type="gramEnd"/>
      <w:r w:rsidRPr="00760992">
        <w:t>}</w:t>
      </w:r>
    </w:p>
    <w:p w14:paraId="05E50403" w14:textId="05751534" w:rsidR="00F82621" w:rsidRPr="00DA5B9B" w:rsidRDefault="00F82621" w:rsidP="00F82621">
      <w:pPr>
        <w:jc w:val="center"/>
        <w:rPr>
          <w:noProof/>
        </w:rPr>
      </w:pPr>
      <w:r w:rsidRPr="00DA5B9B">
        <w:rPr>
          <w:b/>
          <w:bCs/>
          <w:sz w:val="24"/>
          <w:szCs w:val="24"/>
        </w:rPr>
        <w:t>Propuesta FOTON U10</w:t>
      </w:r>
    </w:p>
    <w:p w14:paraId="1099DDA6" w14:textId="77777777" w:rsidR="00F82621" w:rsidRPr="00DA5B9B" w:rsidRDefault="00F82621" w:rsidP="00771252">
      <w:pPr>
        <w:spacing w:after="0"/>
        <w:jc w:val="right"/>
      </w:pPr>
    </w:p>
    <w:p w14:paraId="6E1A9F6D" w14:textId="2CBC36FA" w:rsidR="004815F0" w:rsidRPr="00DA5B9B" w:rsidRDefault="00147073" w:rsidP="00771252">
      <w:pPr>
        <w:spacing w:after="0"/>
      </w:pPr>
      <w:r w:rsidRPr="00DA5B9B">
        <w:t>Señor</w:t>
      </w:r>
      <w:r w:rsidR="004815F0" w:rsidRPr="00DA5B9B">
        <w:t>(a)</w:t>
      </w:r>
      <w:r w:rsidRPr="00DA5B9B">
        <w:t>,</w:t>
      </w:r>
    </w:p>
    <w:p w14:paraId="45A49B63" w14:textId="77777777" w:rsidR="00C329F8" w:rsidRDefault="00C329F8" w:rsidP="00C329F8">
      <w:pPr>
        <w:spacing w:after="0"/>
        <w:jc w:val="both"/>
      </w:pPr>
      <w:proofErr w:type="gramStart"/>
      <w:r w:rsidRPr="008D4EDE">
        <w:t>{{ cliente</w:t>
      </w:r>
      <w:proofErr w:type="gramEnd"/>
      <w:r w:rsidRPr="008D4EDE">
        <w:t xml:space="preserve"> }}</w:t>
      </w:r>
    </w:p>
    <w:p w14:paraId="4DCAF3A2" w14:textId="56EFA529" w:rsidR="00147073" w:rsidRPr="00DA5B9B" w:rsidRDefault="00147073" w:rsidP="00147073">
      <w:pPr>
        <w:spacing w:after="0"/>
        <w:jc w:val="both"/>
        <w:rPr>
          <w:u w:val="single"/>
        </w:rPr>
      </w:pPr>
      <w:r w:rsidRPr="00DA5B9B">
        <w:rPr>
          <w:u w:val="single"/>
        </w:rPr>
        <w:t>Presente</w:t>
      </w:r>
    </w:p>
    <w:p w14:paraId="7DF17D7E" w14:textId="77777777" w:rsidR="00147073" w:rsidRPr="00DA5B9B" w:rsidRDefault="00147073" w:rsidP="00147073">
      <w:pPr>
        <w:spacing w:after="0"/>
        <w:jc w:val="both"/>
        <w:rPr>
          <w:u w:val="single"/>
        </w:rPr>
      </w:pPr>
    </w:p>
    <w:p w14:paraId="34683D57" w14:textId="77777777" w:rsidR="00147073" w:rsidRPr="00DA5B9B" w:rsidRDefault="00147073" w:rsidP="00147073">
      <w:pPr>
        <w:spacing w:after="0"/>
        <w:jc w:val="both"/>
      </w:pPr>
      <w:r w:rsidRPr="00DA5B9B">
        <w:t>De nuestra consideración:</w:t>
      </w:r>
    </w:p>
    <w:p w14:paraId="1E06021B" w14:textId="77777777" w:rsidR="00147073" w:rsidRPr="00DA5B9B" w:rsidRDefault="00147073" w:rsidP="00147073">
      <w:pPr>
        <w:spacing w:after="0"/>
        <w:jc w:val="both"/>
      </w:pPr>
    </w:p>
    <w:p w14:paraId="678B94EE" w14:textId="77777777" w:rsidR="00147073" w:rsidRPr="00DA5B9B" w:rsidRDefault="00147073" w:rsidP="00147073">
      <w:pPr>
        <w:spacing w:after="0"/>
        <w:jc w:val="both"/>
      </w:pPr>
      <w:r w:rsidRPr="00DA5B9B">
        <w:t>Junto con saludarlo, nos es grato cotizar a Ud. lo siguiente:</w:t>
      </w:r>
    </w:p>
    <w:p w14:paraId="70DD6778" w14:textId="77777777" w:rsidR="00147073" w:rsidRPr="00DA5B9B" w:rsidRDefault="00147073" w:rsidP="00147073">
      <w:pPr>
        <w:spacing w:after="0"/>
        <w:jc w:val="both"/>
      </w:pPr>
    </w:p>
    <w:p w14:paraId="17EDAE20" w14:textId="7591EBF3" w:rsidR="00CF24F1" w:rsidRPr="00DA5B9B" w:rsidRDefault="00147073" w:rsidP="00CF24F1">
      <w:pPr>
        <w:pStyle w:val="Prrafodelista"/>
        <w:numPr>
          <w:ilvl w:val="0"/>
          <w:numId w:val="1"/>
        </w:numPr>
        <w:spacing w:after="0"/>
        <w:jc w:val="both"/>
      </w:pPr>
      <w:r w:rsidRPr="00DA5B9B">
        <w:t>DESCRIPCIÓN:</w:t>
      </w:r>
      <w:r w:rsidR="00F82621" w:rsidRPr="00DA5B9B">
        <w:t xml:space="preserve"> </w:t>
      </w:r>
      <w:proofErr w:type="gramStart"/>
      <w:r w:rsidR="00C329F8" w:rsidRPr="008D4EDE">
        <w:t>{{</w:t>
      </w:r>
      <w:r w:rsidR="00C329F8">
        <w:t xml:space="preserve"> </w:t>
      </w:r>
      <w:proofErr w:type="spellStart"/>
      <w:r w:rsidR="00C329F8" w:rsidRPr="008D4EDE">
        <w:t>cantidad</w:t>
      </w:r>
      <w:proofErr w:type="gramEnd"/>
      <w:r w:rsidR="00C329F8" w:rsidRPr="008D4EDE">
        <w:t>_</w:t>
      </w:r>
      <w:proofErr w:type="gramStart"/>
      <w:r w:rsidR="00C329F8" w:rsidRPr="008D4EDE">
        <w:t>unidades</w:t>
      </w:r>
      <w:proofErr w:type="spellEnd"/>
      <w:r w:rsidR="00C329F8">
        <w:t xml:space="preserve"> </w:t>
      </w:r>
      <w:r w:rsidR="00C329F8" w:rsidRPr="008D4EDE">
        <w:t>}</w:t>
      </w:r>
      <w:proofErr w:type="gramEnd"/>
      <w:r w:rsidR="00C329F8" w:rsidRPr="008D4EDE">
        <w:t>}</w:t>
      </w:r>
      <w:r w:rsidR="00C329F8">
        <w:t xml:space="preserve"> </w:t>
      </w:r>
      <w:r w:rsidR="00CF24F1" w:rsidRPr="00DA5B9B">
        <w:t xml:space="preserve">Buses Eléctricos, Marca FOTON, Modelo </w:t>
      </w:r>
      <w:sdt>
        <w:sdtPr>
          <w:id w:val="-1046368067"/>
          <w:placeholder>
            <w:docPart w:val="4A3DD217EDEA4DB7809AD90900EE6A6D"/>
          </w:placeholder>
        </w:sdtPr>
        <w:sdtContent>
          <w:r w:rsidR="00CF24F1" w:rsidRPr="00DA5B9B">
            <w:t xml:space="preserve">U10 </w:t>
          </w:r>
        </w:sdtContent>
      </w:sdt>
      <w:r w:rsidR="00CF24F1" w:rsidRPr="00DA5B9B">
        <w:t>de carrocería monocasco Urbano estándar RED, año 2026.</w:t>
      </w:r>
    </w:p>
    <w:p w14:paraId="76D23CFE" w14:textId="77777777" w:rsidR="00341B62" w:rsidRPr="00DA5B9B" w:rsidRDefault="00341B62" w:rsidP="00341B62">
      <w:pPr>
        <w:pStyle w:val="Prrafodelista"/>
        <w:spacing w:after="0"/>
        <w:jc w:val="both"/>
      </w:pPr>
    </w:p>
    <w:p w14:paraId="5995FCBD" w14:textId="7DC6C0A1" w:rsidR="00F82621" w:rsidRPr="00DA5B9B" w:rsidRDefault="00A111E6" w:rsidP="00F8262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</w:t>
      </w:r>
      <w:r w:rsidR="00993A31" w:rsidRPr="00DA5B9B">
        <w:t>Características Generales del Bus</w:t>
      </w:r>
    </w:p>
    <w:p w14:paraId="17B3547B" w14:textId="77777777" w:rsidR="00F82621" w:rsidRPr="00DA5B9B" w:rsidRDefault="00F82621" w:rsidP="00F82621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DA5B9B" w14:paraId="04E90D0B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8AD8A8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2CA65A75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CF24F1" w:rsidRPr="00DA5B9B" w14:paraId="6996D59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BA6023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Asientos</w:t>
            </w:r>
          </w:p>
        </w:tc>
        <w:tc>
          <w:tcPr>
            <w:tcW w:w="4414" w:type="dxa"/>
          </w:tcPr>
          <w:p w14:paraId="2AB129A1" w14:textId="587CA956" w:rsidR="00CF24F1" w:rsidRPr="00DA5B9B" w:rsidRDefault="00000000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102E4892AF14C46B12FE8D0F51CC65D"/>
                </w:placeholder>
              </w:sdtPr>
              <w:sdtContent>
                <w:r w:rsidR="00CF24F1" w:rsidRPr="00DA5B9B">
                  <w:t>2</w:t>
                </w:r>
                <w:r w:rsidR="00CF3020">
                  <w:t>5</w:t>
                </w:r>
                <w:r w:rsidR="00CF24F1" w:rsidRPr="00DA5B9B">
                  <w:t xml:space="preserve"> </w:t>
                </w:r>
              </w:sdtContent>
            </w:sdt>
            <w:r w:rsidR="00CF24F1" w:rsidRPr="00DA5B9B">
              <w:t>Asientos + 2 abatible + 1 Conductor</w:t>
            </w:r>
          </w:p>
        </w:tc>
      </w:tr>
      <w:tr w:rsidR="00CF24F1" w:rsidRPr="00DA5B9B" w14:paraId="1A147DE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A8CBC00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Capacidad Total</w:t>
            </w:r>
          </w:p>
        </w:tc>
        <w:tc>
          <w:tcPr>
            <w:tcW w:w="4414" w:type="dxa"/>
          </w:tcPr>
          <w:p w14:paraId="6415240A" w14:textId="49E19405" w:rsidR="00CF24F1" w:rsidRPr="00DA5B9B" w:rsidRDefault="00000000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102E4892AF14C46B12FE8D0F51CC65D"/>
                </w:placeholder>
              </w:sdtPr>
              <w:sdtContent>
                <w:sdt>
                  <w:sdtPr>
                    <w:id w:val="2008394233"/>
                    <w:placeholder>
                      <w:docPart w:val="E3DD1BCF97ED4DB4B97E6B08AC920871"/>
                    </w:placeholder>
                  </w:sdtPr>
                  <w:sdtContent>
                    <w:r w:rsidR="00CF24F1" w:rsidRPr="00DA5B9B">
                      <w:t>7</w:t>
                    </w:r>
                    <w:r w:rsidR="00344F09">
                      <w:t>4</w:t>
                    </w:r>
                    <w:r w:rsidR="00CF24F1" w:rsidRPr="00DA5B9B">
                      <w:t xml:space="preserve"> </w:t>
                    </w:r>
                  </w:sdtContent>
                </w:sdt>
                <w:r w:rsidR="00CF24F1" w:rsidRPr="00DA5B9B">
                  <w:t xml:space="preserve">pasajeros </w:t>
                </w:r>
              </w:sdtContent>
            </w:sdt>
          </w:p>
        </w:tc>
      </w:tr>
      <w:tr w:rsidR="00CF24F1" w:rsidRPr="00DA5B9B" w14:paraId="071D836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2E104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Dimensiones (mm)</w:t>
            </w:r>
          </w:p>
        </w:tc>
        <w:tc>
          <w:tcPr>
            <w:tcW w:w="4414" w:type="dxa"/>
          </w:tcPr>
          <w:p w14:paraId="45346BEF" w14:textId="74A2A98E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10.500*2.500*3.300</w:t>
            </w:r>
          </w:p>
        </w:tc>
      </w:tr>
      <w:tr w:rsidR="00CF24F1" w:rsidRPr="00DA5B9B" w14:paraId="67616AE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459B4C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Material Carrocería</w:t>
            </w:r>
          </w:p>
        </w:tc>
        <w:tc>
          <w:tcPr>
            <w:tcW w:w="4414" w:type="dxa"/>
          </w:tcPr>
          <w:p w14:paraId="1363668A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Acero</w:t>
            </w:r>
          </w:p>
        </w:tc>
      </w:tr>
      <w:tr w:rsidR="00CF24F1" w:rsidRPr="00DA5B9B" w14:paraId="78128CDF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F4E6D7E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Peso Bruto Vehicular</w:t>
            </w:r>
          </w:p>
        </w:tc>
        <w:tc>
          <w:tcPr>
            <w:tcW w:w="4414" w:type="dxa"/>
          </w:tcPr>
          <w:p w14:paraId="1ECB4B40" w14:textId="3AAE1C38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18.000 kg</w:t>
            </w:r>
          </w:p>
        </w:tc>
      </w:tr>
      <w:tr w:rsidR="00CF24F1" w:rsidRPr="00DA5B9B" w14:paraId="70F664D2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B330C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Peso Neto</w:t>
            </w:r>
          </w:p>
        </w:tc>
        <w:tc>
          <w:tcPr>
            <w:tcW w:w="4414" w:type="dxa"/>
          </w:tcPr>
          <w:p w14:paraId="47646152" w14:textId="68B00EE3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11.800 kg</w:t>
            </w:r>
          </w:p>
        </w:tc>
      </w:tr>
      <w:tr w:rsidR="00CF24F1" w:rsidRPr="00DA5B9B" w14:paraId="6FE531D7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786CAE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Pendiente Máxima</w:t>
            </w:r>
          </w:p>
        </w:tc>
        <w:tc>
          <w:tcPr>
            <w:tcW w:w="4414" w:type="dxa"/>
          </w:tcPr>
          <w:p w14:paraId="49237250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20%</w:t>
            </w:r>
          </w:p>
        </w:tc>
      </w:tr>
      <w:tr w:rsidR="00CF24F1" w:rsidRPr="00DA5B9B" w14:paraId="5BD8DF3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6B5E996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Motor</w:t>
            </w:r>
          </w:p>
        </w:tc>
        <w:tc>
          <w:tcPr>
            <w:tcW w:w="4414" w:type="dxa"/>
          </w:tcPr>
          <w:p w14:paraId="4BCEE94C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FOTON </w:t>
            </w:r>
            <w:proofErr w:type="spellStart"/>
            <w:r w:rsidRPr="00DA5B9B">
              <w:t>by</w:t>
            </w:r>
            <w:proofErr w:type="spellEnd"/>
            <w:r w:rsidRPr="00DA5B9B">
              <w:t xml:space="preserve"> </w:t>
            </w:r>
            <w:proofErr w:type="spellStart"/>
            <w:r w:rsidRPr="00DA5B9B">
              <w:rPr>
                <w:rFonts w:eastAsiaTheme="minorEastAsia"/>
                <w:sz w:val="21"/>
                <w:lang w:eastAsia="zh-CN"/>
              </w:rPr>
              <w:t>Prestolite</w:t>
            </w:r>
            <w:proofErr w:type="spellEnd"/>
            <w:r w:rsidRPr="00DA5B9B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Pr="00DA5B9B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CF24F1" w:rsidRPr="00DA5B9B" w14:paraId="0D4B072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F88D03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Torque Máximo</w:t>
            </w:r>
          </w:p>
        </w:tc>
        <w:tc>
          <w:tcPr>
            <w:tcW w:w="4414" w:type="dxa"/>
          </w:tcPr>
          <w:p w14:paraId="3F4676DE" w14:textId="24DAD27F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3.500 Nm</w:t>
            </w:r>
          </w:p>
        </w:tc>
      </w:tr>
      <w:tr w:rsidR="00CF24F1" w:rsidRPr="00DA5B9B" w14:paraId="79414ED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5D46B9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Dirección</w:t>
            </w:r>
          </w:p>
        </w:tc>
        <w:tc>
          <w:tcPr>
            <w:tcW w:w="4414" w:type="dxa"/>
          </w:tcPr>
          <w:p w14:paraId="1F6ED07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Bosch</w:t>
            </w:r>
          </w:p>
        </w:tc>
      </w:tr>
      <w:tr w:rsidR="00CF24F1" w:rsidRPr="00DA5B9B" w14:paraId="73C1B64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97A3225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Eje Delantero</w:t>
            </w:r>
          </w:p>
        </w:tc>
        <w:tc>
          <w:tcPr>
            <w:tcW w:w="4414" w:type="dxa"/>
          </w:tcPr>
          <w:p w14:paraId="3FE29D84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FANGSHENG</w:t>
            </w:r>
          </w:p>
        </w:tc>
      </w:tr>
      <w:tr w:rsidR="00CF24F1" w:rsidRPr="00DA5B9B" w14:paraId="2853F876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79CBA1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Eje Trasero</w:t>
            </w:r>
          </w:p>
        </w:tc>
        <w:tc>
          <w:tcPr>
            <w:tcW w:w="4414" w:type="dxa"/>
            <w:vAlign w:val="bottom"/>
          </w:tcPr>
          <w:p w14:paraId="0085CE9C" w14:textId="77777777" w:rsidR="00CF24F1" w:rsidRPr="00DA5B9B" w:rsidRDefault="00CF24F1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FANGSHENG</w:t>
            </w:r>
          </w:p>
        </w:tc>
      </w:tr>
      <w:tr w:rsidR="00CF24F1" w:rsidRPr="00DA5B9B" w14:paraId="6BB9912E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6F8CC7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Suspensión</w:t>
            </w:r>
          </w:p>
        </w:tc>
        <w:tc>
          <w:tcPr>
            <w:tcW w:w="4414" w:type="dxa"/>
            <w:vAlign w:val="bottom"/>
          </w:tcPr>
          <w:p w14:paraId="2A787F54" w14:textId="62FEAA11" w:rsidR="00CF24F1" w:rsidRPr="00DA5B9B" w:rsidRDefault="00344F09" w:rsidP="008F08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4F09">
              <w:t xml:space="preserve">Tipo Neumática con Sistema </w:t>
            </w:r>
            <w:proofErr w:type="spellStart"/>
            <w:r w:rsidRPr="00344F09">
              <w:t>Kneeling</w:t>
            </w:r>
            <w:proofErr w:type="spellEnd"/>
          </w:p>
        </w:tc>
      </w:tr>
      <w:tr w:rsidR="00CF24F1" w:rsidRPr="00DA5B9B" w14:paraId="444AFE5E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037F7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Frenos</w:t>
            </w:r>
          </w:p>
        </w:tc>
        <w:tc>
          <w:tcPr>
            <w:tcW w:w="4414" w:type="dxa"/>
            <w:vAlign w:val="bottom"/>
          </w:tcPr>
          <w:p w14:paraId="263E6F92" w14:textId="77777777" w:rsidR="00CF24F1" w:rsidRPr="00DA5B9B" w:rsidRDefault="00CF24F1" w:rsidP="008F08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Tipo Pastilla y Disco</w:t>
            </w:r>
          </w:p>
        </w:tc>
      </w:tr>
      <w:tr w:rsidR="00CF24F1" w:rsidRPr="00DA5B9B" w14:paraId="203A6F06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C0D3D2F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ABS</w:t>
            </w:r>
          </w:p>
        </w:tc>
        <w:tc>
          <w:tcPr>
            <w:tcW w:w="4414" w:type="dxa"/>
          </w:tcPr>
          <w:p w14:paraId="72F0F02A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ABS + EBS</w:t>
            </w:r>
          </w:p>
        </w:tc>
      </w:tr>
      <w:tr w:rsidR="00CF24F1" w:rsidRPr="00DA5B9B" w14:paraId="3CD23D23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C20514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Neumáticos</w:t>
            </w:r>
          </w:p>
        </w:tc>
        <w:tc>
          <w:tcPr>
            <w:tcW w:w="4414" w:type="dxa"/>
          </w:tcPr>
          <w:p w14:paraId="3A49D08B" w14:textId="18BF2800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275/70R22.5</w:t>
            </w:r>
          </w:p>
        </w:tc>
      </w:tr>
      <w:tr w:rsidR="00CF24F1" w:rsidRPr="00DA5B9B" w14:paraId="7B18A008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8803CF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Aire Acondicionado</w:t>
            </w:r>
          </w:p>
        </w:tc>
        <w:tc>
          <w:tcPr>
            <w:tcW w:w="4414" w:type="dxa"/>
            <w:vAlign w:val="bottom"/>
          </w:tcPr>
          <w:p w14:paraId="1AB05E26" w14:textId="605C62F2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Marca SONGZ Capacidad de 3</w:t>
            </w:r>
            <w:r w:rsidR="00CF3020">
              <w:t>7</w:t>
            </w:r>
            <w:r w:rsidRPr="00DA5B9B">
              <w:t>kw</w:t>
            </w:r>
          </w:p>
        </w:tc>
      </w:tr>
      <w:tr w:rsidR="00CF24F1" w:rsidRPr="00DA5B9B" w14:paraId="2865DC1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AC05700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Área de minusválidos</w:t>
            </w:r>
          </w:p>
        </w:tc>
        <w:tc>
          <w:tcPr>
            <w:tcW w:w="4414" w:type="dxa"/>
            <w:vAlign w:val="bottom"/>
          </w:tcPr>
          <w:p w14:paraId="3FD6A432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Por confirmar según </w:t>
            </w:r>
            <w:proofErr w:type="spellStart"/>
            <w:r w:rsidRPr="00DA5B9B">
              <w:t>layout</w:t>
            </w:r>
            <w:proofErr w:type="spellEnd"/>
            <w:r w:rsidRPr="00DA5B9B">
              <w:t xml:space="preserve"> con cliente</w:t>
            </w:r>
          </w:p>
        </w:tc>
      </w:tr>
      <w:tr w:rsidR="00CF24F1" w:rsidRPr="00DA5B9B" w14:paraId="162C34A3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BA4F73" w14:textId="77777777" w:rsidR="00CF24F1" w:rsidRPr="00DA5B9B" w:rsidRDefault="00CF24F1" w:rsidP="008F08A6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DA5B9B">
              <w:t>Puertos USB</w:t>
            </w:r>
          </w:p>
        </w:tc>
        <w:tc>
          <w:tcPr>
            <w:tcW w:w="4414" w:type="dxa"/>
          </w:tcPr>
          <w:p w14:paraId="1486E5D7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14 puertos (1 Chofer + 13 pasajeros)</w:t>
            </w:r>
          </w:p>
        </w:tc>
      </w:tr>
      <w:tr w:rsidR="00CF24F1" w:rsidRPr="00DA5B9B" w14:paraId="68DDC399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8EC084A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Wifi</w:t>
            </w:r>
          </w:p>
        </w:tc>
        <w:tc>
          <w:tcPr>
            <w:tcW w:w="4414" w:type="dxa"/>
          </w:tcPr>
          <w:p w14:paraId="5206C5C4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Si, Equipado con </w:t>
            </w:r>
            <w:proofErr w:type="spellStart"/>
            <w:r w:rsidRPr="00DA5B9B">
              <w:t>Router</w:t>
            </w:r>
            <w:proofErr w:type="spellEnd"/>
            <w:r w:rsidRPr="00DA5B9B">
              <w:t xml:space="preserve"> </w:t>
            </w:r>
          </w:p>
        </w:tc>
      </w:tr>
      <w:tr w:rsidR="00CF24F1" w:rsidRPr="002A2C3F" w14:paraId="17C8D46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EA5A4C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Pantalla informativa</w:t>
            </w:r>
          </w:p>
        </w:tc>
        <w:tc>
          <w:tcPr>
            <w:tcW w:w="4414" w:type="dxa"/>
          </w:tcPr>
          <w:p w14:paraId="53AFBBEA" w14:textId="71715559" w:rsidR="00CF24F1" w:rsidRPr="006F09A8" w:rsidRDefault="00CF24F1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F09A8">
              <w:rPr>
                <w:lang w:val="pt-BR"/>
              </w:rPr>
              <w:t xml:space="preserve">incorporada (próxima parada) Marca </w:t>
            </w:r>
            <w:proofErr w:type="spellStart"/>
            <w:r w:rsidRPr="006F09A8">
              <w:rPr>
                <w:lang w:val="pt-BR"/>
              </w:rPr>
              <w:t>Magnetich</w:t>
            </w:r>
            <w:proofErr w:type="spellEnd"/>
            <w:r w:rsidRPr="006F09A8">
              <w:rPr>
                <w:lang w:val="pt-BR"/>
              </w:rPr>
              <w:t xml:space="preserve"> North.</w:t>
            </w:r>
          </w:p>
        </w:tc>
      </w:tr>
      <w:tr w:rsidR="00CF24F1" w:rsidRPr="00DA5B9B" w14:paraId="0063260A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8854F3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Letreros Itinerarios</w:t>
            </w:r>
          </w:p>
        </w:tc>
        <w:tc>
          <w:tcPr>
            <w:tcW w:w="4414" w:type="dxa"/>
          </w:tcPr>
          <w:p w14:paraId="1F2F9B3D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 xml:space="preserve">Marca </w:t>
            </w:r>
            <w:proofErr w:type="spellStart"/>
            <w:r w:rsidRPr="00DA5B9B">
              <w:t>Magnetich</w:t>
            </w:r>
            <w:proofErr w:type="spellEnd"/>
            <w:r w:rsidRPr="00DA5B9B">
              <w:t xml:space="preserve"> North.</w:t>
            </w:r>
          </w:p>
        </w:tc>
      </w:tr>
      <w:tr w:rsidR="00CF24F1" w:rsidRPr="00DA5B9B" w14:paraId="3042E1A0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B70DE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Cámaras</w:t>
            </w:r>
          </w:p>
        </w:tc>
        <w:tc>
          <w:tcPr>
            <w:tcW w:w="4414" w:type="dxa"/>
          </w:tcPr>
          <w:p w14:paraId="679DEABA" w14:textId="77777777" w:rsidR="00CF24F1" w:rsidRPr="00DA5B9B" w:rsidRDefault="00CF24F1" w:rsidP="008F08A6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North, Modelo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intelligent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monitoring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proofErr w:type="spellStart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>system</w:t>
            </w:r>
            <w:proofErr w:type="spellEnd"/>
            <w:r w:rsidRPr="00DA5B9B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, 5 </w:t>
            </w:r>
            <w:r w:rsidRPr="00DA5B9B">
              <w:rPr>
                <w:lang w:val="es-CL"/>
              </w:rPr>
              <w:t>cámaras, disco duro.</w:t>
            </w:r>
          </w:p>
        </w:tc>
      </w:tr>
      <w:tr w:rsidR="00CF24F1" w:rsidRPr="00DA5B9B" w14:paraId="5F77B40F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0D67ADD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Gabinete para instalación de dispositivos adicionales</w:t>
            </w:r>
          </w:p>
        </w:tc>
        <w:tc>
          <w:tcPr>
            <w:tcW w:w="4414" w:type="dxa"/>
          </w:tcPr>
          <w:p w14:paraId="0F342B8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Equipado</w:t>
            </w:r>
          </w:p>
        </w:tc>
      </w:tr>
    </w:tbl>
    <w:p w14:paraId="6A0D06B2" w14:textId="77777777" w:rsidR="00993A31" w:rsidRPr="00DA5B9B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lastRenderedPageBreak/>
        <w:t xml:space="preserve"> Descripción de la batería</w:t>
      </w:r>
      <w:r w:rsidRPr="00DA5B9B">
        <w:tab/>
      </w:r>
    </w:p>
    <w:p w14:paraId="10C6CD4F" w14:textId="77777777" w:rsidR="00A111E6" w:rsidRPr="00DA5B9B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DA5B9B" w14:paraId="7D123D3B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BEFFBB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7B656CF7" w14:textId="77777777" w:rsidR="00A111E6" w:rsidRPr="00DA5B9B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A111E6" w:rsidRPr="00DA5B9B" w14:paraId="670635BA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40A3A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Marca Batería</w:t>
            </w:r>
          </w:p>
        </w:tc>
        <w:tc>
          <w:tcPr>
            <w:tcW w:w="4414" w:type="dxa"/>
          </w:tcPr>
          <w:p w14:paraId="5EC92E68" w14:textId="77777777" w:rsidR="00A111E6" w:rsidRPr="00DA5B9B" w:rsidRDefault="002747B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5B9B">
              <w:t>CATL</w:t>
            </w:r>
          </w:p>
        </w:tc>
      </w:tr>
      <w:tr w:rsidR="00A111E6" w:rsidRPr="00DA5B9B" w14:paraId="61D48B4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481AA0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Composición Química Batería</w:t>
            </w:r>
          </w:p>
        </w:tc>
        <w:tc>
          <w:tcPr>
            <w:tcW w:w="4414" w:type="dxa"/>
          </w:tcPr>
          <w:p w14:paraId="0D326836" w14:textId="77777777" w:rsidR="00A111E6" w:rsidRPr="00DA5B9B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LFP</w:t>
            </w:r>
          </w:p>
        </w:tc>
      </w:tr>
      <w:tr w:rsidR="002747BD" w:rsidRPr="00DA5B9B" w14:paraId="580645FB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F0DED7" w14:textId="77777777" w:rsidR="002747BD" w:rsidRPr="00DA5B9B" w:rsidRDefault="002747BD" w:rsidP="00D56723">
            <w:pPr>
              <w:pStyle w:val="Prrafodelista"/>
              <w:ind w:left="0"/>
              <w:jc w:val="both"/>
            </w:pPr>
            <w:r w:rsidRPr="00DA5B9B">
              <w:t>Capacidad Nominal Batería</w:t>
            </w:r>
          </w:p>
        </w:tc>
        <w:tc>
          <w:tcPr>
            <w:tcW w:w="4414" w:type="dxa"/>
          </w:tcPr>
          <w:p w14:paraId="00A1BE18" w14:textId="631A7F38" w:rsidR="002747BD" w:rsidRPr="00DA5B9B" w:rsidRDefault="00C329F8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ED650D">
              <w:t xml:space="preserve">{{ </w:t>
            </w:r>
            <w:proofErr w:type="spellStart"/>
            <w:r w:rsidRPr="00ED650D">
              <w:t>capacidad</w:t>
            </w:r>
            <w:proofErr w:type="gramEnd"/>
            <w:r w:rsidRPr="00ED650D">
              <w:t>_bateria</w:t>
            </w:r>
            <w:proofErr w:type="spellEnd"/>
            <w:r w:rsidRPr="00ED650D">
              <w:t xml:space="preserve"> }}</w:t>
            </w:r>
          </w:p>
        </w:tc>
      </w:tr>
      <w:tr w:rsidR="00A111E6" w:rsidRPr="00DA5B9B" w14:paraId="7DDAA1B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78EEC" w14:textId="77777777" w:rsidR="00A111E6" w:rsidRPr="00DA5B9B" w:rsidRDefault="00A111E6" w:rsidP="00D56723">
            <w:pPr>
              <w:pStyle w:val="Prrafodelista"/>
              <w:ind w:left="0"/>
              <w:jc w:val="both"/>
            </w:pPr>
            <w:r w:rsidRPr="00DA5B9B">
              <w:t>Estándar Conector</w:t>
            </w:r>
          </w:p>
        </w:tc>
        <w:tc>
          <w:tcPr>
            <w:tcW w:w="4414" w:type="dxa"/>
          </w:tcPr>
          <w:p w14:paraId="33F29F6B" w14:textId="06645A8D" w:rsidR="00A111E6" w:rsidRPr="00DA5B9B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CCS combo 2</w:t>
            </w:r>
          </w:p>
        </w:tc>
      </w:tr>
    </w:tbl>
    <w:p w14:paraId="504D7CA8" w14:textId="77777777" w:rsidR="00A111E6" w:rsidRPr="00DA5B9B" w:rsidRDefault="00A111E6" w:rsidP="00A111E6">
      <w:pPr>
        <w:spacing w:after="0"/>
        <w:jc w:val="both"/>
      </w:pPr>
    </w:p>
    <w:p w14:paraId="4AF2E621" w14:textId="77777777" w:rsidR="00001046" w:rsidRPr="00DA5B9B" w:rsidRDefault="00001046" w:rsidP="00A111E6">
      <w:pPr>
        <w:spacing w:after="0"/>
        <w:jc w:val="both"/>
      </w:pPr>
    </w:p>
    <w:p w14:paraId="47B42634" w14:textId="77777777" w:rsidR="00A111E6" w:rsidRPr="00DA5B9B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Garantías</w:t>
      </w:r>
    </w:p>
    <w:p w14:paraId="652A6551" w14:textId="77777777" w:rsidR="00A111E6" w:rsidRPr="00DA5B9B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F24F1" w:rsidRPr="00DA5B9B" w14:paraId="7D30A74A" w14:textId="77777777" w:rsidTr="008F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966257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ITEM</w:t>
            </w:r>
          </w:p>
        </w:tc>
        <w:tc>
          <w:tcPr>
            <w:tcW w:w="4414" w:type="dxa"/>
          </w:tcPr>
          <w:p w14:paraId="4847951F" w14:textId="77777777" w:rsidR="00CF24F1" w:rsidRPr="00DA5B9B" w:rsidRDefault="00CF24F1" w:rsidP="008F08A6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A5B9B">
              <w:t>CARACTERÍSTICA</w:t>
            </w:r>
          </w:p>
        </w:tc>
      </w:tr>
      <w:tr w:rsidR="00CF24F1" w:rsidRPr="00DA5B9B" w14:paraId="2F467F51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8ECAB4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General del Bus</w:t>
            </w:r>
          </w:p>
        </w:tc>
        <w:sdt>
          <w:sdtPr>
            <w:id w:val="614954385"/>
            <w:placeholder>
              <w:docPart w:val="D5CE43D6298A4F64851D586117879D86"/>
            </w:placeholder>
          </w:sdtPr>
          <w:sdtContent>
            <w:tc>
              <w:tcPr>
                <w:tcW w:w="4414" w:type="dxa"/>
              </w:tcPr>
              <w:p w14:paraId="570328F1" w14:textId="55A40493" w:rsidR="00CF24F1" w:rsidRPr="00DA5B9B" w:rsidRDefault="00CF24F1" w:rsidP="008F08A6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DA5B9B">
                  <w:t>3 años o 2</w:t>
                </w:r>
                <w:r w:rsidR="00ED291D">
                  <w:t>4</w:t>
                </w:r>
                <w:r w:rsidRPr="00DA5B9B">
                  <w:t xml:space="preserve">0.000 </w:t>
                </w:r>
                <w:proofErr w:type="spellStart"/>
                <w:r w:rsidRPr="00DA5B9B">
                  <w:t>kms</w:t>
                </w:r>
                <w:proofErr w:type="spellEnd"/>
                <w:r w:rsidRPr="00DA5B9B">
                  <w:t xml:space="preserve">. lo que primero se cumpla. </w:t>
                </w:r>
              </w:p>
            </w:tc>
          </w:sdtContent>
        </w:sdt>
      </w:tr>
      <w:tr w:rsidR="00CF24F1" w:rsidRPr="00DA5B9B" w14:paraId="0233885B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E8F1121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Baterías</w:t>
            </w:r>
          </w:p>
        </w:tc>
        <w:sdt>
          <w:sdtPr>
            <w:id w:val="-1782178036"/>
            <w:placeholder>
              <w:docPart w:val="E68C5E0E041F4D9DA6235BE4ABA0B845"/>
            </w:placeholder>
          </w:sdtPr>
          <w:sdtContent>
            <w:tc>
              <w:tcPr>
                <w:tcW w:w="4414" w:type="dxa"/>
              </w:tcPr>
              <w:p w14:paraId="1190FC80" w14:textId="105055B2" w:rsidR="00CF24F1" w:rsidRPr="00DA5B9B" w:rsidRDefault="00CF24F1" w:rsidP="008F08A6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DA5B9B">
                  <w:t xml:space="preserve">10 años o </w:t>
                </w:r>
                <w:r w:rsidR="00A611E4">
                  <w:t>8</w:t>
                </w:r>
                <w:r w:rsidRPr="00DA5B9B">
                  <w:t xml:space="preserve">00.000 </w:t>
                </w:r>
                <w:proofErr w:type="spellStart"/>
                <w:r w:rsidRPr="00DA5B9B">
                  <w:t>kms</w:t>
                </w:r>
                <w:proofErr w:type="spellEnd"/>
                <w:r w:rsidRPr="00DA5B9B">
                  <w:t xml:space="preserve">. lo que primero se cumpla, y con una atenuación de 30% de la batería. </w:t>
                </w:r>
              </w:p>
            </w:tc>
          </w:sdtContent>
        </w:sdt>
      </w:tr>
      <w:tr w:rsidR="00CF24F1" w:rsidRPr="00DA5B9B" w14:paraId="75160FDB" w14:textId="77777777" w:rsidTr="008F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02B3F9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r w:rsidRPr="00DA5B9B">
              <w:t>Motor</w:t>
            </w:r>
          </w:p>
        </w:tc>
        <w:tc>
          <w:tcPr>
            <w:tcW w:w="4414" w:type="dxa"/>
          </w:tcPr>
          <w:p w14:paraId="18BF11AE" w14:textId="74F43C6B" w:rsidR="00CF24F1" w:rsidRPr="00DA5B9B" w:rsidRDefault="00C329F8" w:rsidP="008F08A6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CF24F1" w:rsidRPr="00DA5B9B">
              <w:t xml:space="preserve"> años o 400.000 </w:t>
            </w:r>
            <w:proofErr w:type="spellStart"/>
            <w:r w:rsidR="00CF24F1" w:rsidRPr="00DA5B9B">
              <w:t>kms</w:t>
            </w:r>
            <w:proofErr w:type="spellEnd"/>
            <w:r w:rsidR="00CF24F1" w:rsidRPr="00DA5B9B">
              <w:t xml:space="preserve">. </w:t>
            </w:r>
          </w:p>
        </w:tc>
      </w:tr>
      <w:tr w:rsidR="00CF24F1" w:rsidRPr="00DA5B9B" w14:paraId="38280A05" w14:textId="77777777" w:rsidTr="008F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6B47FB" w14:textId="77777777" w:rsidR="00CF24F1" w:rsidRPr="00DA5B9B" w:rsidRDefault="00CF24F1" w:rsidP="008F08A6">
            <w:pPr>
              <w:pStyle w:val="Prrafodelista"/>
              <w:ind w:left="0"/>
              <w:jc w:val="both"/>
            </w:pPr>
            <w:proofErr w:type="gramStart"/>
            <w:r w:rsidRPr="00DA5B9B">
              <w:t>Ejes trasero</w:t>
            </w:r>
            <w:proofErr w:type="gramEnd"/>
            <w:r w:rsidRPr="00DA5B9B">
              <w:t xml:space="preserve"> </w:t>
            </w:r>
          </w:p>
        </w:tc>
        <w:tc>
          <w:tcPr>
            <w:tcW w:w="4414" w:type="dxa"/>
          </w:tcPr>
          <w:p w14:paraId="30B5591A" w14:textId="283B371B" w:rsidR="00CF24F1" w:rsidRPr="00DA5B9B" w:rsidRDefault="00C329F8" w:rsidP="008F08A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CF24F1" w:rsidRPr="00DA5B9B">
              <w:t xml:space="preserve"> años o </w:t>
            </w:r>
            <w:r w:rsidR="00F95E5D" w:rsidRPr="00DA5B9B">
              <w:t xml:space="preserve">400.000 </w:t>
            </w:r>
            <w:proofErr w:type="spellStart"/>
            <w:r w:rsidR="00CF24F1" w:rsidRPr="00DA5B9B">
              <w:t>kms</w:t>
            </w:r>
            <w:proofErr w:type="spellEnd"/>
            <w:r w:rsidR="00CF24F1" w:rsidRPr="00DA5B9B">
              <w:t>.</w:t>
            </w:r>
            <w:r w:rsidR="00CF24F1" w:rsidRPr="00DA5B9B">
              <w:rPr>
                <w:b/>
                <w:bCs/>
              </w:rPr>
              <w:t xml:space="preserve"> </w:t>
            </w:r>
          </w:p>
        </w:tc>
      </w:tr>
    </w:tbl>
    <w:p w14:paraId="68F9D5A5" w14:textId="77777777" w:rsidR="00A111E6" w:rsidRPr="00DA5B9B" w:rsidRDefault="00A111E6" w:rsidP="00A111E6">
      <w:pPr>
        <w:spacing w:after="0"/>
        <w:jc w:val="both"/>
      </w:pPr>
    </w:p>
    <w:p w14:paraId="6C7EDB34" w14:textId="4F96B0CA" w:rsidR="00AB1452" w:rsidRPr="00DA5B9B" w:rsidRDefault="00340640" w:rsidP="00A111E6">
      <w:pPr>
        <w:spacing w:after="0"/>
        <w:jc w:val="both"/>
      </w:pPr>
      <w:r w:rsidRPr="00DA5B9B">
        <w:t>Todas las garantías serán otorgadas por Andes Motor o el represente local de la marca de los componentes.</w:t>
      </w:r>
    </w:p>
    <w:p w14:paraId="362FDD50" w14:textId="77777777" w:rsidR="00001046" w:rsidRPr="00DA5B9B" w:rsidRDefault="00001046" w:rsidP="00A111E6">
      <w:pPr>
        <w:spacing w:after="0"/>
        <w:jc w:val="both"/>
      </w:pPr>
    </w:p>
    <w:p w14:paraId="68A4FAD7" w14:textId="77777777" w:rsidR="00A111E6" w:rsidRPr="00DA5B9B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r w:rsidRPr="00DA5B9B">
        <w:t xml:space="preserve"> Otras características</w:t>
      </w:r>
    </w:p>
    <w:p w14:paraId="1C380930" w14:textId="77777777" w:rsidR="002747BD" w:rsidRPr="00DA5B9B" w:rsidRDefault="002747BD" w:rsidP="002747BD">
      <w:pPr>
        <w:spacing w:after="0"/>
        <w:jc w:val="both"/>
      </w:pPr>
    </w:p>
    <w:p w14:paraId="2CC52C50" w14:textId="25BA7182" w:rsidR="002747BD" w:rsidRPr="00DA5B9B" w:rsidRDefault="002747BD" w:rsidP="002747BD">
      <w:pPr>
        <w:spacing w:after="0"/>
        <w:ind w:left="1800"/>
        <w:jc w:val="both"/>
      </w:pPr>
      <w:r w:rsidRPr="00DA5B9B">
        <w:t>Cumplimiento decreto 122</w:t>
      </w:r>
      <w:r w:rsidR="00341B62" w:rsidRPr="00DA5B9B">
        <w:t xml:space="preserve"> y Manual de Normas Graficas Vigente</w:t>
      </w:r>
    </w:p>
    <w:p w14:paraId="2341C38B" w14:textId="77777777" w:rsidR="002747BD" w:rsidRPr="00DA5B9B" w:rsidRDefault="002747BD" w:rsidP="002747BD">
      <w:pPr>
        <w:spacing w:after="0"/>
        <w:jc w:val="both"/>
      </w:pPr>
    </w:p>
    <w:p w14:paraId="2CF7741A" w14:textId="77777777" w:rsidR="002747BD" w:rsidRPr="00DA5B9B" w:rsidRDefault="002747BD" w:rsidP="002747BD">
      <w:pPr>
        <w:spacing w:after="0"/>
        <w:jc w:val="both"/>
      </w:pPr>
    </w:p>
    <w:p w14:paraId="2C2DE3A9" w14:textId="3A69AA51" w:rsidR="00340640" w:rsidRPr="00DA5B9B" w:rsidRDefault="00340640" w:rsidP="002747BD">
      <w:pPr>
        <w:spacing w:after="0"/>
        <w:jc w:val="both"/>
      </w:pPr>
    </w:p>
    <w:p w14:paraId="02B7C6C3" w14:textId="5F50D871" w:rsidR="003F1ADA" w:rsidRPr="00DA5B9B" w:rsidRDefault="003F1ADA" w:rsidP="002747BD">
      <w:pPr>
        <w:spacing w:after="0"/>
        <w:jc w:val="both"/>
      </w:pPr>
    </w:p>
    <w:p w14:paraId="3B8C4A55" w14:textId="100C8336" w:rsidR="003F1ADA" w:rsidRPr="00DA5B9B" w:rsidRDefault="003F1ADA" w:rsidP="002747BD">
      <w:pPr>
        <w:spacing w:after="0"/>
        <w:jc w:val="both"/>
      </w:pPr>
    </w:p>
    <w:p w14:paraId="5C77CDA4" w14:textId="77777777" w:rsidR="00A0460B" w:rsidRPr="00DA5B9B" w:rsidRDefault="00A0460B" w:rsidP="002747BD">
      <w:pPr>
        <w:spacing w:after="0"/>
        <w:jc w:val="both"/>
      </w:pPr>
    </w:p>
    <w:p w14:paraId="0E2AF46B" w14:textId="77777777" w:rsidR="00CF24F1" w:rsidRPr="00DA5B9B" w:rsidRDefault="00CF24F1" w:rsidP="002747BD">
      <w:pPr>
        <w:spacing w:after="0"/>
        <w:jc w:val="both"/>
      </w:pPr>
    </w:p>
    <w:p w14:paraId="1D806347" w14:textId="77777777" w:rsidR="00CF24F1" w:rsidRPr="00DA5B9B" w:rsidRDefault="00CF24F1" w:rsidP="002747BD">
      <w:pPr>
        <w:spacing w:after="0"/>
        <w:jc w:val="both"/>
      </w:pPr>
    </w:p>
    <w:p w14:paraId="3C239EED" w14:textId="77777777" w:rsidR="00CF24F1" w:rsidRPr="00DA5B9B" w:rsidRDefault="00CF24F1" w:rsidP="002747BD">
      <w:pPr>
        <w:spacing w:after="0"/>
        <w:jc w:val="both"/>
      </w:pPr>
    </w:p>
    <w:p w14:paraId="0CA9BCD5" w14:textId="77777777" w:rsidR="00CF24F1" w:rsidRPr="00DA5B9B" w:rsidRDefault="00CF24F1" w:rsidP="002747BD">
      <w:pPr>
        <w:spacing w:after="0"/>
        <w:jc w:val="both"/>
      </w:pPr>
    </w:p>
    <w:p w14:paraId="1F3261DF" w14:textId="77777777" w:rsidR="00CF24F1" w:rsidRPr="00DA5B9B" w:rsidRDefault="00CF24F1" w:rsidP="002747BD">
      <w:pPr>
        <w:spacing w:after="0"/>
        <w:jc w:val="both"/>
      </w:pPr>
    </w:p>
    <w:p w14:paraId="639F0F26" w14:textId="77777777" w:rsidR="00CF24F1" w:rsidRDefault="00CF24F1" w:rsidP="002747BD">
      <w:pPr>
        <w:spacing w:after="0"/>
        <w:jc w:val="both"/>
      </w:pPr>
    </w:p>
    <w:p w14:paraId="7A9D3C62" w14:textId="77777777" w:rsidR="006F09A8" w:rsidRDefault="006F09A8" w:rsidP="002747BD">
      <w:pPr>
        <w:spacing w:after="0"/>
        <w:jc w:val="both"/>
      </w:pPr>
    </w:p>
    <w:p w14:paraId="452462BB" w14:textId="77777777" w:rsidR="004C079B" w:rsidRDefault="004C079B" w:rsidP="002747BD">
      <w:pPr>
        <w:spacing w:after="0"/>
        <w:jc w:val="both"/>
      </w:pPr>
    </w:p>
    <w:p w14:paraId="50D44967" w14:textId="77777777" w:rsidR="004C079B" w:rsidRDefault="004C079B" w:rsidP="002747BD">
      <w:pPr>
        <w:spacing w:after="0"/>
        <w:jc w:val="both"/>
      </w:pPr>
    </w:p>
    <w:p w14:paraId="2CAFB9B5" w14:textId="77777777" w:rsidR="006F09A8" w:rsidRPr="00DA5B9B" w:rsidRDefault="006F09A8" w:rsidP="002747BD">
      <w:pPr>
        <w:spacing w:after="0"/>
        <w:jc w:val="both"/>
      </w:pPr>
    </w:p>
    <w:p w14:paraId="09E9C110" w14:textId="77777777" w:rsidR="00CF24F1" w:rsidRPr="00DA5B9B" w:rsidRDefault="00CF24F1" w:rsidP="002747BD">
      <w:pPr>
        <w:spacing w:after="0"/>
        <w:jc w:val="both"/>
      </w:pPr>
    </w:p>
    <w:p w14:paraId="7783988B" w14:textId="77777777" w:rsidR="00CF2D73" w:rsidRPr="00DA5B9B" w:rsidRDefault="00CF2D73" w:rsidP="002747BD">
      <w:pPr>
        <w:spacing w:after="0"/>
        <w:jc w:val="both"/>
      </w:pPr>
    </w:p>
    <w:p w14:paraId="0E7FF7A6" w14:textId="77777777" w:rsidR="00CF2D73" w:rsidRPr="00DA5B9B" w:rsidRDefault="00CF2D73" w:rsidP="002747BD">
      <w:pPr>
        <w:spacing w:after="0"/>
        <w:jc w:val="both"/>
      </w:pPr>
    </w:p>
    <w:p w14:paraId="5E4C4530" w14:textId="77777777" w:rsidR="002747BD" w:rsidRPr="00DA5B9B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DA5B9B">
        <w:lastRenderedPageBreak/>
        <w:t>Imágenes referenciales</w:t>
      </w:r>
    </w:p>
    <w:p w14:paraId="2F0730E2" w14:textId="72305B67" w:rsidR="002747BD" w:rsidRPr="00DA5B9B" w:rsidRDefault="00001046" w:rsidP="002747BD">
      <w:pPr>
        <w:spacing w:after="0"/>
        <w:jc w:val="both"/>
      </w:pPr>
      <w:r w:rsidRPr="00DA5B9B">
        <w:rPr>
          <w:noProof/>
        </w:rPr>
        <w:drawing>
          <wp:anchor distT="0" distB="0" distL="114300" distR="114300" simplePos="0" relativeHeight="251657216" behindDoc="0" locked="0" layoutInCell="1" allowOverlap="1" wp14:anchorId="71016683" wp14:editId="283F7D75">
            <wp:simplePos x="0" y="0"/>
            <wp:positionH relativeFrom="column">
              <wp:posOffset>1082040</wp:posOffset>
            </wp:positionH>
            <wp:positionV relativeFrom="paragraph">
              <wp:posOffset>179705</wp:posOffset>
            </wp:positionV>
            <wp:extent cx="3600450" cy="210248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B1DE7" w14:textId="51B6F05F" w:rsidR="002747BD" w:rsidRPr="00DA5B9B" w:rsidRDefault="002747BD" w:rsidP="002747BD">
      <w:pPr>
        <w:spacing w:after="0"/>
        <w:jc w:val="both"/>
      </w:pPr>
    </w:p>
    <w:p w14:paraId="73E6EB8D" w14:textId="77777777" w:rsidR="002747BD" w:rsidRPr="00DA5B9B" w:rsidRDefault="002747BD" w:rsidP="002747BD">
      <w:pPr>
        <w:spacing w:after="0"/>
        <w:jc w:val="both"/>
      </w:pPr>
    </w:p>
    <w:p w14:paraId="7CE768BF" w14:textId="77777777" w:rsidR="00584A02" w:rsidRPr="00DA5B9B" w:rsidRDefault="00584A02" w:rsidP="00584A02">
      <w:pPr>
        <w:spacing w:after="0"/>
        <w:jc w:val="both"/>
      </w:pPr>
    </w:p>
    <w:p w14:paraId="54AA5036" w14:textId="52FC181C" w:rsidR="00584A02" w:rsidRPr="00DA5B9B" w:rsidRDefault="00001046" w:rsidP="00E257EF">
      <w:pPr>
        <w:pStyle w:val="Prrafodelista"/>
        <w:numPr>
          <w:ilvl w:val="0"/>
          <w:numId w:val="2"/>
        </w:numPr>
        <w:spacing w:after="0"/>
        <w:jc w:val="both"/>
      </w:pPr>
      <w:r w:rsidRPr="00DA5B9B">
        <w:rPr>
          <w:noProof/>
        </w:rPr>
        <w:drawing>
          <wp:anchor distT="0" distB="0" distL="114300" distR="114300" simplePos="0" relativeHeight="251688960" behindDoc="0" locked="0" layoutInCell="1" allowOverlap="1" wp14:anchorId="59807CBE" wp14:editId="4EA151E6">
            <wp:simplePos x="0" y="0"/>
            <wp:positionH relativeFrom="column">
              <wp:posOffset>853440</wp:posOffset>
            </wp:positionH>
            <wp:positionV relativeFrom="paragraph">
              <wp:posOffset>372110</wp:posOffset>
            </wp:positionV>
            <wp:extent cx="4133850" cy="1521545"/>
            <wp:effectExtent l="0" t="0" r="0" b="2540"/>
            <wp:wrapTopAndBottom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52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7EF" w:rsidRPr="00DA5B9B">
        <w:t xml:space="preserve">  </w:t>
      </w:r>
      <w:proofErr w:type="spellStart"/>
      <w:r w:rsidR="00CC6B68" w:rsidRPr="00DA5B9B">
        <w:t>Layout</w:t>
      </w:r>
      <w:proofErr w:type="spellEnd"/>
      <w:r w:rsidR="00C14666" w:rsidRPr="00DA5B9B">
        <w:t xml:space="preserve"> </w:t>
      </w:r>
      <w:r w:rsidR="00B652A8" w:rsidRPr="00DA5B9B">
        <w:t>referencial</w:t>
      </w:r>
    </w:p>
    <w:p w14:paraId="24C67721" w14:textId="0B6B9A8E" w:rsidR="001C1403" w:rsidRPr="00DA5B9B" w:rsidRDefault="001C1403" w:rsidP="00CC6B68">
      <w:pPr>
        <w:pStyle w:val="Prrafodelista"/>
        <w:spacing w:after="0"/>
        <w:ind w:left="360"/>
        <w:jc w:val="both"/>
      </w:pPr>
    </w:p>
    <w:p w14:paraId="3F7A3278" w14:textId="574F4F24" w:rsidR="0032617D" w:rsidRPr="00DA5B9B" w:rsidRDefault="0032617D" w:rsidP="00CC6B68">
      <w:pPr>
        <w:pStyle w:val="Prrafodelista"/>
        <w:spacing w:after="0"/>
        <w:ind w:left="360"/>
        <w:jc w:val="both"/>
      </w:pPr>
    </w:p>
    <w:p w14:paraId="6A467263" w14:textId="77777777" w:rsidR="0032617D" w:rsidRPr="00DA5B9B" w:rsidRDefault="0032617D" w:rsidP="00CC6B68">
      <w:pPr>
        <w:pStyle w:val="Prrafodelista"/>
        <w:spacing w:after="0"/>
        <w:ind w:left="360"/>
        <w:jc w:val="both"/>
      </w:pPr>
    </w:p>
    <w:p w14:paraId="2B9F3C46" w14:textId="77777777" w:rsidR="00927BDE" w:rsidRPr="00DA5B9B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DA5B9B">
        <w:t xml:space="preserve">¿Por qué elegir </w:t>
      </w:r>
      <w:proofErr w:type="spellStart"/>
      <w:r w:rsidRPr="00DA5B9B">
        <w:t>Foton</w:t>
      </w:r>
      <w:proofErr w:type="spellEnd"/>
      <w:r w:rsidRPr="00DA5B9B">
        <w:t xml:space="preserve"> y Andes Motor una empresa del grupo Kaufmann?</w:t>
      </w:r>
    </w:p>
    <w:p w14:paraId="5AF802C7" w14:textId="77777777" w:rsidR="00E8724A" w:rsidRPr="00DA5B9B" w:rsidRDefault="00E8724A" w:rsidP="00E8724A">
      <w:pPr>
        <w:spacing w:after="0"/>
        <w:jc w:val="both"/>
      </w:pPr>
    </w:p>
    <w:p w14:paraId="16D80A05" w14:textId="3BA05DDC" w:rsidR="00340640" w:rsidRPr="00DA5B9B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DA5B9B">
        <w:t>Foton</w:t>
      </w:r>
      <w:proofErr w:type="spellEnd"/>
      <w:r w:rsidRPr="00DA5B9B">
        <w:t xml:space="preserve"> </w:t>
      </w:r>
      <w:r w:rsidR="00E359B6" w:rsidRPr="00DA5B9B">
        <w:t xml:space="preserve">ha comercializado más </w:t>
      </w:r>
      <w:r w:rsidRPr="00DA5B9B">
        <w:t xml:space="preserve">de 40.000 buses </w:t>
      </w:r>
    </w:p>
    <w:p w14:paraId="123DA3C1" w14:textId="23869568" w:rsidR="003F1ADA" w:rsidRPr="00DA5B9B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proofErr w:type="spellStart"/>
      <w:r w:rsidRPr="00DA5B9B">
        <w:t>Foton</w:t>
      </w:r>
      <w:proofErr w:type="spellEnd"/>
      <w:r w:rsidRPr="00DA5B9B">
        <w:t xml:space="preserve"> en Chile cuenta con una flota de </w:t>
      </w:r>
      <w:r w:rsidR="00032B96" w:rsidRPr="00DA5B9B">
        <w:t>1.347</w:t>
      </w:r>
      <w:r w:rsidRPr="00DA5B9B">
        <w:t xml:space="preserve"> buses eléctricos en el sistema Red Ex Transantiago operando.</w:t>
      </w:r>
    </w:p>
    <w:p w14:paraId="79052B51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Grupo Kaufmann tiene una experiencia de más de 65 años en el mercado</w:t>
      </w:r>
    </w:p>
    <w:p w14:paraId="565BC9E5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Grupo Kaufmann ocupa el lugar N°1 en participación de mercado de buses de transporte público</w:t>
      </w:r>
    </w:p>
    <w:p w14:paraId="1A5D3F9E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Vasta experiencia en el mantenimiento, certificación y atención de vehículos comerciales.</w:t>
      </w:r>
    </w:p>
    <w:p w14:paraId="065E59AF" w14:textId="77777777" w:rsidR="00E359B6" w:rsidRPr="00DA5B9B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DA5B9B">
        <w:t>Más de 500 técnicos distribuidos en la más de 27 sucursales desde Arica hasta Punta Arenas.</w:t>
      </w:r>
    </w:p>
    <w:p w14:paraId="501453C8" w14:textId="77777777" w:rsidR="00CF24F1" w:rsidRDefault="00CF24F1" w:rsidP="00CF24F1">
      <w:pPr>
        <w:spacing w:after="0"/>
        <w:jc w:val="both"/>
      </w:pPr>
    </w:p>
    <w:p w14:paraId="3CAC971F" w14:textId="77777777" w:rsidR="00764C75" w:rsidRDefault="00764C75" w:rsidP="00CF24F1">
      <w:pPr>
        <w:spacing w:after="0"/>
        <w:jc w:val="both"/>
      </w:pPr>
    </w:p>
    <w:p w14:paraId="3DC85135" w14:textId="77777777" w:rsidR="00764C75" w:rsidRDefault="00764C75" w:rsidP="00CF24F1">
      <w:pPr>
        <w:spacing w:after="0"/>
        <w:jc w:val="both"/>
      </w:pPr>
    </w:p>
    <w:p w14:paraId="29F74C5B" w14:textId="77777777" w:rsidR="00C329F8" w:rsidRPr="00323149" w:rsidRDefault="00C329F8" w:rsidP="00C329F8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 xml:space="preserve">Precio </w:t>
      </w:r>
    </w:p>
    <w:p w14:paraId="0F38F84F" w14:textId="77777777" w:rsidR="00C329F8" w:rsidRPr="00323149" w:rsidRDefault="00C329F8" w:rsidP="00C329F8">
      <w:pPr>
        <w:pStyle w:val="Prrafodelista"/>
        <w:spacing w:after="0"/>
        <w:ind w:left="360"/>
        <w:jc w:val="both"/>
      </w:pPr>
    </w:p>
    <w:p w14:paraId="179A997C" w14:textId="77777777" w:rsidR="00C329F8" w:rsidRPr="00C62F45" w:rsidRDefault="00C329F8" w:rsidP="00C329F8">
      <w:pPr>
        <w:pStyle w:val="Prrafodelista"/>
        <w:numPr>
          <w:ilvl w:val="0"/>
          <w:numId w:val="6"/>
        </w:numPr>
        <w:spacing w:after="0"/>
        <w:jc w:val="both"/>
        <w:rPr>
          <w:bCs/>
        </w:rPr>
      </w:pPr>
      <w:bookmarkStart w:id="0" w:name="_Hlk204088396"/>
      <w:r w:rsidRPr="00C62F45">
        <w:rPr>
          <w:bCs/>
        </w:rPr>
        <w:t xml:space="preserve">Valor unitario por bus: </w:t>
      </w:r>
      <w:proofErr w:type="gramStart"/>
      <w:r w:rsidRPr="008D4EDE">
        <w:rPr>
          <w:rFonts w:cstheme="minorHAnsi"/>
          <w:b/>
        </w:rPr>
        <w:t xml:space="preserve">{{ </w:t>
      </w:r>
      <w:proofErr w:type="spellStart"/>
      <w:r w:rsidRPr="008D4EDE">
        <w:rPr>
          <w:rFonts w:cstheme="minorHAnsi"/>
          <w:b/>
        </w:rPr>
        <w:t>precio</w:t>
      </w:r>
      <w:proofErr w:type="gramEnd"/>
      <w:r w:rsidRPr="008D4EDE">
        <w:rPr>
          <w:rFonts w:cstheme="minorHAnsi"/>
          <w:b/>
        </w:rPr>
        <w:t>_</w:t>
      </w:r>
      <w:proofErr w:type="gramStart"/>
      <w:r w:rsidRPr="008D4EDE">
        <w:rPr>
          <w:rFonts w:cstheme="minorHAnsi"/>
          <w:b/>
        </w:rPr>
        <w:t>unitario</w:t>
      </w:r>
      <w:proofErr w:type="spellEnd"/>
      <w:r w:rsidRPr="008D4EDE">
        <w:rPr>
          <w:rFonts w:cstheme="minorHAnsi"/>
          <w:b/>
        </w:rPr>
        <w:t xml:space="preserve"> }}</w:t>
      </w:r>
      <w:r>
        <w:rPr>
          <w:rFonts w:cstheme="minorHAnsi"/>
          <w:b/>
        </w:rPr>
        <w:t>.-</w:t>
      </w:r>
      <w:proofErr w:type="gramEnd"/>
      <w:r>
        <w:rPr>
          <w:rFonts w:cstheme="minorHAnsi"/>
          <w:b/>
        </w:rPr>
        <w:t xml:space="preserve"> </w:t>
      </w:r>
      <w:r w:rsidRPr="00C62F45">
        <w:rPr>
          <w:bCs/>
        </w:rPr>
        <w:t>+ IVA</w:t>
      </w:r>
      <w:bookmarkEnd w:id="0"/>
      <w:r w:rsidRPr="00C62F45">
        <w:rPr>
          <w:bCs/>
        </w:rPr>
        <w:t>.</w:t>
      </w:r>
    </w:p>
    <w:p w14:paraId="20FEF906" w14:textId="77777777" w:rsidR="00C329F8" w:rsidRPr="00323149" w:rsidRDefault="00C329F8" w:rsidP="00C329F8">
      <w:pPr>
        <w:pStyle w:val="Prrafodelista"/>
        <w:spacing w:after="0"/>
        <w:ind w:left="1080"/>
        <w:jc w:val="both"/>
        <w:rPr>
          <w:bCs/>
        </w:rPr>
      </w:pPr>
    </w:p>
    <w:p w14:paraId="70A41FE3" w14:textId="77777777" w:rsidR="00C329F8" w:rsidRPr="00BF5EC6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if</w:t>
      </w:r>
      <w:proofErr w:type="spellEnd"/>
      <w:r w:rsidRPr="00BF5EC6">
        <w:rPr>
          <w:bCs/>
        </w:rPr>
        <w:t xml:space="preserve"> </w:t>
      </w:r>
      <w:proofErr w:type="spellStart"/>
      <w:r w:rsidRPr="00BF5EC6">
        <w:rPr>
          <w:bCs/>
        </w:rPr>
        <w:t>texto_mantto</w:t>
      </w:r>
      <w:proofErr w:type="spellEnd"/>
      <w:r w:rsidRPr="00BF5EC6">
        <w:rPr>
          <w:bCs/>
        </w:rPr>
        <w:t xml:space="preserve"> %}</w:t>
      </w:r>
    </w:p>
    <w:p w14:paraId="636836F5" w14:textId="77777777" w:rsidR="00C329F8" w:rsidRPr="00BF5EC6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{{r </w:t>
      </w:r>
      <w:proofErr w:type="spellStart"/>
      <w:r w:rsidRPr="00BF5EC6">
        <w:rPr>
          <w:bCs/>
        </w:rPr>
        <w:t>texto_</w:t>
      </w:r>
      <w:proofErr w:type="gramStart"/>
      <w:r w:rsidRPr="00BF5EC6">
        <w:rPr>
          <w:bCs/>
        </w:rPr>
        <w:t>mantto</w:t>
      </w:r>
      <w:proofErr w:type="spellEnd"/>
      <w:r w:rsidRPr="00BF5EC6">
        <w:rPr>
          <w:bCs/>
        </w:rPr>
        <w:t xml:space="preserve"> }</w:t>
      </w:r>
      <w:proofErr w:type="gramEnd"/>
      <w:r w:rsidRPr="00BF5EC6">
        <w:rPr>
          <w:bCs/>
        </w:rPr>
        <w:t>}</w:t>
      </w:r>
    </w:p>
    <w:p w14:paraId="301139A2" w14:textId="77777777" w:rsidR="00C329F8" w:rsidRPr="00323149" w:rsidRDefault="00C329F8" w:rsidP="00C329F8">
      <w:pPr>
        <w:pStyle w:val="Prrafodelista"/>
        <w:spacing w:after="0"/>
        <w:rPr>
          <w:bCs/>
        </w:rPr>
      </w:pPr>
      <w:r w:rsidRPr="00BF5EC6">
        <w:rPr>
          <w:bCs/>
        </w:rPr>
        <w:t xml:space="preserve">{% </w:t>
      </w:r>
      <w:proofErr w:type="spellStart"/>
      <w:r w:rsidRPr="00BF5EC6">
        <w:rPr>
          <w:bCs/>
        </w:rPr>
        <w:t>endif</w:t>
      </w:r>
      <w:proofErr w:type="spellEnd"/>
      <w:r w:rsidRPr="00BF5EC6">
        <w:rPr>
          <w:bCs/>
        </w:rPr>
        <w:t xml:space="preserve"> %}</w:t>
      </w:r>
    </w:p>
    <w:p w14:paraId="1FDCD385" w14:textId="77777777" w:rsidR="00C329F8" w:rsidRPr="00323149" w:rsidRDefault="00C329F8" w:rsidP="00C329F8">
      <w:pPr>
        <w:spacing w:after="0"/>
        <w:jc w:val="both"/>
        <w:rPr>
          <w:bCs/>
        </w:rPr>
      </w:pPr>
    </w:p>
    <w:p w14:paraId="75AB5CB8" w14:textId="77777777" w:rsidR="00C329F8" w:rsidRPr="00323149" w:rsidRDefault="00C329F8" w:rsidP="00C329F8">
      <w:pPr>
        <w:pStyle w:val="Prrafodelista"/>
        <w:numPr>
          <w:ilvl w:val="0"/>
          <w:numId w:val="2"/>
        </w:numPr>
        <w:spacing w:after="0"/>
        <w:jc w:val="both"/>
      </w:pPr>
      <w:bookmarkStart w:id="1" w:name="_Hlk204088642"/>
      <w:bookmarkStart w:id="2" w:name="_Hlk204088618"/>
      <w:r w:rsidRPr="00323149">
        <w:t>Condiciones generales cotización</w:t>
      </w:r>
    </w:p>
    <w:bookmarkEnd w:id="1"/>
    <w:p w14:paraId="4A110304" w14:textId="77777777" w:rsidR="00C329F8" w:rsidRPr="00323149" w:rsidRDefault="00C329F8" w:rsidP="00C329F8">
      <w:pPr>
        <w:spacing w:after="0"/>
        <w:jc w:val="both"/>
      </w:pPr>
    </w:p>
    <w:p w14:paraId="09AD9A2E" w14:textId="4A539522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bookmarkStart w:id="3" w:name="_Hlk204088658"/>
      <w:r w:rsidRPr="00323149">
        <w:t xml:space="preserve">Lugar de entrega: </w:t>
      </w:r>
      <w:proofErr w:type="gramStart"/>
      <w:r w:rsidR="00803196" w:rsidRPr="00803196">
        <w:t xml:space="preserve">{{ </w:t>
      </w:r>
      <w:proofErr w:type="spellStart"/>
      <w:r w:rsidR="00803196" w:rsidRPr="00803196">
        <w:t>lugar</w:t>
      </w:r>
      <w:proofErr w:type="gramEnd"/>
      <w:r w:rsidR="00803196" w:rsidRPr="00803196">
        <w:t>_</w:t>
      </w:r>
      <w:proofErr w:type="gramStart"/>
      <w:r w:rsidR="00803196" w:rsidRPr="00803196">
        <w:t>entrega</w:t>
      </w:r>
      <w:proofErr w:type="spellEnd"/>
      <w:r w:rsidR="00803196" w:rsidRPr="00803196">
        <w:t xml:space="preserve"> }</w:t>
      </w:r>
      <w:proofErr w:type="gramEnd"/>
      <w:r w:rsidR="00803196" w:rsidRPr="00803196">
        <w:t>}</w:t>
      </w:r>
      <w:r w:rsidR="00803196">
        <w:t xml:space="preserve">, </w:t>
      </w:r>
      <w:r w:rsidRPr="00323149">
        <w:t xml:space="preserve">Chile. </w:t>
      </w:r>
    </w:p>
    <w:p w14:paraId="64009580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05743196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Plazo de entrega estimado: Una vez enviada Orden de Comprar entre </w:t>
      </w:r>
      <w:r>
        <w:t>6</w:t>
      </w:r>
      <w:r w:rsidRPr="00323149">
        <w:t xml:space="preserve"> a 9 meses para su entrega a cliente.</w:t>
      </w:r>
    </w:p>
    <w:p w14:paraId="559EF20D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Financiamiento: A definir entre las partes.</w:t>
      </w:r>
    </w:p>
    <w:p w14:paraId="4DB8BD28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Técnicos.</w:t>
      </w:r>
    </w:p>
    <w:p w14:paraId="433D789B" w14:textId="77777777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Conductores.</w:t>
      </w:r>
    </w:p>
    <w:p w14:paraId="28489A51" w14:textId="24CD8F43" w:rsidR="00C329F8" w:rsidRPr="00323149" w:rsidRDefault="00C329F8" w:rsidP="00C329F8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Validez de la cotización: </w:t>
      </w:r>
      <w:r>
        <w:t>30 días contados desde la presentación de esta propuesta.</w:t>
      </w:r>
    </w:p>
    <w:p w14:paraId="0454DE43" w14:textId="77777777" w:rsidR="00C329F8" w:rsidRPr="00323149" w:rsidRDefault="00C329F8" w:rsidP="00C329F8">
      <w:pPr>
        <w:spacing w:after="0"/>
        <w:jc w:val="both"/>
      </w:pPr>
    </w:p>
    <w:p w14:paraId="46DF52BB" w14:textId="77777777" w:rsidR="00C329F8" w:rsidRPr="00323149" w:rsidRDefault="00C329F8" w:rsidP="00C329F8">
      <w:pPr>
        <w:spacing w:after="0"/>
        <w:jc w:val="both"/>
      </w:pPr>
      <w:r w:rsidRPr="00323149">
        <w:t>Atento a sus consultas, se despide cordialmente,</w:t>
      </w:r>
      <w:bookmarkEnd w:id="3"/>
    </w:p>
    <w:p w14:paraId="0075B817" w14:textId="77777777" w:rsidR="00C329F8" w:rsidRPr="00323149" w:rsidRDefault="00C329F8" w:rsidP="00C329F8">
      <w:pPr>
        <w:spacing w:after="0"/>
        <w:jc w:val="both"/>
      </w:pPr>
    </w:p>
    <w:p w14:paraId="3F23E9E7" w14:textId="77777777" w:rsidR="00C329F8" w:rsidRPr="00323149" w:rsidRDefault="00C329F8" w:rsidP="00C329F8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C329F8" w:rsidRPr="00323149" w14:paraId="772B0F09" w14:textId="77777777" w:rsidTr="00642427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5FD10873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bookmarkStart w:id="4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31173A2E" wp14:editId="631FC41C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713E1EA8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proofErr w:type="gramStart"/>
            <w:r w:rsidRPr="00A64722">
              <w:rPr>
                <w:rFonts w:ascii="Calibri" w:hAnsi="Calibri" w:cs="Calibri"/>
                <w:b/>
                <w:bCs/>
              </w:rPr>
              <w:t xml:space="preserve">{{ </w:t>
            </w:r>
            <w:proofErr w:type="spellStart"/>
            <w:r w:rsidRPr="00A64722">
              <w:rPr>
                <w:rFonts w:ascii="Calibri" w:hAnsi="Calibri" w:cs="Calibri"/>
                <w:b/>
                <w:bCs/>
              </w:rPr>
              <w:t>firma</w:t>
            </w:r>
            <w:proofErr w:type="gramEnd"/>
            <w:r w:rsidRPr="00A64722">
              <w:rPr>
                <w:rFonts w:ascii="Calibri" w:hAnsi="Calibri" w:cs="Calibri"/>
                <w:b/>
                <w:bCs/>
              </w:rPr>
              <w:t>_nombre</w:t>
            </w:r>
            <w:proofErr w:type="spellEnd"/>
            <w:r w:rsidRPr="00A64722">
              <w:rPr>
                <w:rFonts w:ascii="Calibri" w:hAnsi="Calibri" w:cs="Calibri"/>
                <w:b/>
                <w:bCs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proofErr w:type="gramStart"/>
            <w:r w:rsidRPr="00CF462F">
              <w:rPr>
                <w:rFonts w:ascii="Calibri" w:hAnsi="Calibri" w:cs="Calibri"/>
              </w:rPr>
              <w:t xml:space="preserve">{{ </w:t>
            </w:r>
            <w:proofErr w:type="spellStart"/>
            <w:r w:rsidRPr="00CF462F">
              <w:rPr>
                <w:rFonts w:ascii="Calibri" w:hAnsi="Calibri" w:cs="Calibri"/>
              </w:rPr>
              <w:t>firma</w:t>
            </w:r>
            <w:proofErr w:type="gramEnd"/>
            <w:r w:rsidRPr="00CF462F">
              <w:rPr>
                <w:rFonts w:ascii="Calibri" w:hAnsi="Calibri" w:cs="Calibri"/>
              </w:rPr>
              <w:t>_cargo</w:t>
            </w:r>
            <w:proofErr w:type="spellEnd"/>
            <w:r w:rsidRPr="00CF462F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Pr="00323149">
              <w:rPr>
                <w:rFonts w:ascii="Calibri" w:hAnsi="Calibri" w:cs="Calibri"/>
              </w:rPr>
              <w:br/>
              <w:t>T: 227202221</w:t>
            </w:r>
            <w:r w:rsidRPr="00323149">
              <w:rPr>
                <w:rFonts w:ascii="Calibri" w:hAnsi="Calibri" w:cs="Calibri"/>
              </w:rPr>
              <w:br/>
              <w:t xml:space="preserve">M: </w:t>
            </w:r>
            <w:proofErr w:type="gramStart"/>
            <w:r w:rsidRPr="00B667A0">
              <w:rPr>
                <w:rFonts w:ascii="Calibri" w:hAnsi="Calibri" w:cs="Calibri"/>
              </w:rPr>
              <w:t xml:space="preserve">{{ </w:t>
            </w:r>
            <w:proofErr w:type="spellStart"/>
            <w:r w:rsidRPr="00B667A0">
              <w:rPr>
                <w:rFonts w:ascii="Calibri" w:hAnsi="Calibri" w:cs="Calibri"/>
              </w:rPr>
              <w:t>firma</w:t>
            </w:r>
            <w:proofErr w:type="gramEnd"/>
            <w:r w:rsidRPr="00B667A0">
              <w:rPr>
                <w:rFonts w:ascii="Calibri" w:hAnsi="Calibri" w:cs="Calibri"/>
              </w:rPr>
              <w:t>_telefono</w:t>
            </w:r>
            <w:proofErr w:type="spellEnd"/>
            <w:r w:rsidRPr="00B667A0">
              <w:rPr>
                <w:rFonts w:ascii="Calibri" w:hAnsi="Calibri" w:cs="Calibri"/>
              </w:rPr>
              <w:t xml:space="preserve"> }}</w:t>
            </w:r>
            <w:r w:rsidRPr="00323149">
              <w:rPr>
                <w:rFonts w:ascii="Calibri" w:hAnsi="Calibri" w:cs="Calibri"/>
              </w:rPr>
              <w:br/>
            </w:r>
            <w:r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C329F8" w:rsidRPr="00323149" w14:paraId="1A39A90E" w14:textId="77777777" w:rsidTr="00642427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9ECBDC9" w14:textId="77777777" w:rsidR="00C329F8" w:rsidRPr="00323149" w:rsidRDefault="00C329F8" w:rsidP="00642427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54B3585D" wp14:editId="7F51BABA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bookmarkEnd w:id="4"/>
    </w:tbl>
    <w:p w14:paraId="31DC71AA" w14:textId="71DA01A7" w:rsidR="00E359B6" w:rsidRPr="00DA5B9B" w:rsidRDefault="00E359B6" w:rsidP="00001046">
      <w:pPr>
        <w:spacing w:after="0"/>
        <w:jc w:val="right"/>
      </w:pPr>
    </w:p>
    <w:sectPr w:rsidR="00E359B6" w:rsidRPr="00DA5B9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91A0" w14:textId="77777777" w:rsidR="007E4410" w:rsidRDefault="007E4410" w:rsidP="003118D9">
      <w:pPr>
        <w:spacing w:after="0" w:line="240" w:lineRule="auto"/>
      </w:pPr>
      <w:r>
        <w:separator/>
      </w:r>
    </w:p>
  </w:endnote>
  <w:endnote w:type="continuationSeparator" w:id="0">
    <w:p w14:paraId="2C1BE273" w14:textId="77777777" w:rsidR="007E4410" w:rsidRDefault="007E4410" w:rsidP="00311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B072" w14:textId="77777777" w:rsidR="00032B96" w:rsidRDefault="00032B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77777777" w:rsidR="00584A02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E359B6" w:rsidRPr="00E359B6">
      <w:rPr>
        <w:noProof/>
        <w:color w:val="323E4F" w:themeColor="text2" w:themeShade="BF"/>
        <w:sz w:val="24"/>
        <w:szCs w:val="24"/>
        <w:lang w:val="es-ES"/>
      </w:rPr>
      <w:t>4</w:t>
    </w:r>
    <w:r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16C" w14:textId="77777777" w:rsidR="00032B96" w:rsidRDefault="00032B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E0CAD" w14:textId="77777777" w:rsidR="007E4410" w:rsidRDefault="007E4410" w:rsidP="003118D9">
      <w:pPr>
        <w:spacing w:after="0" w:line="240" w:lineRule="auto"/>
      </w:pPr>
      <w:r>
        <w:separator/>
      </w:r>
    </w:p>
  </w:footnote>
  <w:footnote w:type="continuationSeparator" w:id="0">
    <w:p w14:paraId="64B99D4F" w14:textId="77777777" w:rsidR="007E4410" w:rsidRDefault="007E4410" w:rsidP="00311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24EE2" w14:textId="77777777" w:rsidR="00032B96" w:rsidRDefault="00032B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8BEAD36" w:rsidR="00147073" w:rsidRDefault="00032B96" w:rsidP="00147073">
    <w:pPr>
      <w:pStyle w:val="Encabezado"/>
      <w:jc w:val="center"/>
    </w:pPr>
    <w:r>
      <w:rPr>
        <w:noProof/>
        <w:lang w:eastAsia="es-CL"/>
      </w:rPr>
      <w:drawing>
        <wp:inline distT="0" distB="0" distL="0" distR="0" wp14:anchorId="6607BF4A" wp14:editId="52426F72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3A1F" w14:textId="77777777" w:rsidR="00032B96" w:rsidRDefault="00032B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138402">
    <w:abstractNumId w:val="3"/>
  </w:num>
  <w:num w:numId="2" w16cid:durableId="1788235342">
    <w:abstractNumId w:val="2"/>
  </w:num>
  <w:num w:numId="3" w16cid:durableId="1580098858">
    <w:abstractNumId w:val="6"/>
  </w:num>
  <w:num w:numId="4" w16cid:durableId="863329557">
    <w:abstractNumId w:val="5"/>
  </w:num>
  <w:num w:numId="5" w16cid:durableId="317079089">
    <w:abstractNumId w:val="4"/>
  </w:num>
  <w:num w:numId="6" w16cid:durableId="744768457">
    <w:abstractNumId w:val="0"/>
  </w:num>
  <w:num w:numId="7" w16cid:durableId="125358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1046"/>
    <w:rsid w:val="00016EB1"/>
    <w:rsid w:val="00032B96"/>
    <w:rsid w:val="0005350F"/>
    <w:rsid w:val="000A41FF"/>
    <w:rsid w:val="000B4516"/>
    <w:rsid w:val="000D5594"/>
    <w:rsid w:val="00102580"/>
    <w:rsid w:val="00147073"/>
    <w:rsid w:val="00151B28"/>
    <w:rsid w:val="00166A57"/>
    <w:rsid w:val="001A1411"/>
    <w:rsid w:val="001B4912"/>
    <w:rsid w:val="001C1403"/>
    <w:rsid w:val="001F77E5"/>
    <w:rsid w:val="002178A4"/>
    <w:rsid w:val="002737C1"/>
    <w:rsid w:val="002747BD"/>
    <w:rsid w:val="002A2C3F"/>
    <w:rsid w:val="002B79ED"/>
    <w:rsid w:val="002F495C"/>
    <w:rsid w:val="0030283B"/>
    <w:rsid w:val="003104A5"/>
    <w:rsid w:val="003118D9"/>
    <w:rsid w:val="0032617D"/>
    <w:rsid w:val="00340640"/>
    <w:rsid w:val="00341B62"/>
    <w:rsid w:val="00344F09"/>
    <w:rsid w:val="0035161B"/>
    <w:rsid w:val="003525BA"/>
    <w:rsid w:val="003602F3"/>
    <w:rsid w:val="003764EB"/>
    <w:rsid w:val="003C5935"/>
    <w:rsid w:val="003D15A1"/>
    <w:rsid w:val="003D2DD1"/>
    <w:rsid w:val="003F1ADA"/>
    <w:rsid w:val="003F2B7B"/>
    <w:rsid w:val="004005BB"/>
    <w:rsid w:val="0041392F"/>
    <w:rsid w:val="004815F0"/>
    <w:rsid w:val="00483BC5"/>
    <w:rsid w:val="004A0641"/>
    <w:rsid w:val="004B165A"/>
    <w:rsid w:val="004C079B"/>
    <w:rsid w:val="004C4A37"/>
    <w:rsid w:val="004F3A43"/>
    <w:rsid w:val="005132B8"/>
    <w:rsid w:val="005145F0"/>
    <w:rsid w:val="00577F2A"/>
    <w:rsid w:val="00584A02"/>
    <w:rsid w:val="005B6578"/>
    <w:rsid w:val="005C0A47"/>
    <w:rsid w:val="00603BA8"/>
    <w:rsid w:val="00605E34"/>
    <w:rsid w:val="00624811"/>
    <w:rsid w:val="006337DE"/>
    <w:rsid w:val="0065208D"/>
    <w:rsid w:val="006622FA"/>
    <w:rsid w:val="00694F80"/>
    <w:rsid w:val="006B32A7"/>
    <w:rsid w:val="006C22B0"/>
    <w:rsid w:val="006F09A8"/>
    <w:rsid w:val="007050AB"/>
    <w:rsid w:val="00764C75"/>
    <w:rsid w:val="00771252"/>
    <w:rsid w:val="007B3356"/>
    <w:rsid w:val="007B5BFD"/>
    <w:rsid w:val="007E4410"/>
    <w:rsid w:val="00803196"/>
    <w:rsid w:val="0081096C"/>
    <w:rsid w:val="00823E2E"/>
    <w:rsid w:val="008F38CC"/>
    <w:rsid w:val="00911156"/>
    <w:rsid w:val="00925C1B"/>
    <w:rsid w:val="00927BDE"/>
    <w:rsid w:val="00993A31"/>
    <w:rsid w:val="00996C21"/>
    <w:rsid w:val="009B2101"/>
    <w:rsid w:val="009B2F65"/>
    <w:rsid w:val="009C038F"/>
    <w:rsid w:val="009C43B8"/>
    <w:rsid w:val="009E4E8C"/>
    <w:rsid w:val="009F6EE3"/>
    <w:rsid w:val="00A0460B"/>
    <w:rsid w:val="00A111E6"/>
    <w:rsid w:val="00A13160"/>
    <w:rsid w:val="00A22B21"/>
    <w:rsid w:val="00A611E4"/>
    <w:rsid w:val="00A7560A"/>
    <w:rsid w:val="00A825D4"/>
    <w:rsid w:val="00A917C4"/>
    <w:rsid w:val="00A929ED"/>
    <w:rsid w:val="00AB1452"/>
    <w:rsid w:val="00AB7FCC"/>
    <w:rsid w:val="00AE221F"/>
    <w:rsid w:val="00AF099A"/>
    <w:rsid w:val="00AF5888"/>
    <w:rsid w:val="00B27E62"/>
    <w:rsid w:val="00B43379"/>
    <w:rsid w:val="00B437D2"/>
    <w:rsid w:val="00B652A8"/>
    <w:rsid w:val="00BB1FCC"/>
    <w:rsid w:val="00BB2DA2"/>
    <w:rsid w:val="00BD25FD"/>
    <w:rsid w:val="00C12B10"/>
    <w:rsid w:val="00C14666"/>
    <w:rsid w:val="00C23209"/>
    <w:rsid w:val="00C329F8"/>
    <w:rsid w:val="00C356AD"/>
    <w:rsid w:val="00C51683"/>
    <w:rsid w:val="00C95C2B"/>
    <w:rsid w:val="00CC6B68"/>
    <w:rsid w:val="00CD2BDD"/>
    <w:rsid w:val="00CE3318"/>
    <w:rsid w:val="00CF24F1"/>
    <w:rsid w:val="00CF2D73"/>
    <w:rsid w:val="00CF3020"/>
    <w:rsid w:val="00D14051"/>
    <w:rsid w:val="00D37DEB"/>
    <w:rsid w:val="00D51F91"/>
    <w:rsid w:val="00D52572"/>
    <w:rsid w:val="00D61323"/>
    <w:rsid w:val="00D849FC"/>
    <w:rsid w:val="00DA5B9B"/>
    <w:rsid w:val="00DB31FE"/>
    <w:rsid w:val="00DD17C8"/>
    <w:rsid w:val="00DD464C"/>
    <w:rsid w:val="00DE0343"/>
    <w:rsid w:val="00DF5BB7"/>
    <w:rsid w:val="00E257EF"/>
    <w:rsid w:val="00E359B6"/>
    <w:rsid w:val="00E4073C"/>
    <w:rsid w:val="00E50EF7"/>
    <w:rsid w:val="00E748C7"/>
    <w:rsid w:val="00E8724A"/>
    <w:rsid w:val="00ED291D"/>
    <w:rsid w:val="00ED4335"/>
    <w:rsid w:val="00EF5B34"/>
    <w:rsid w:val="00F02532"/>
    <w:rsid w:val="00F12D57"/>
    <w:rsid w:val="00F52CAA"/>
    <w:rsid w:val="00F66BC8"/>
    <w:rsid w:val="00F70262"/>
    <w:rsid w:val="00F82621"/>
    <w:rsid w:val="00F907B6"/>
    <w:rsid w:val="00F95E5D"/>
    <w:rsid w:val="00FC06D7"/>
    <w:rsid w:val="00FE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B27E62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0010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81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DD217EDEA4DB7809AD90900EE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B6C0F-1836-4D1C-AA6C-1FA9F74DCD55}"/>
      </w:docPartPr>
      <w:docPartBody>
        <w:p w:rsidR="00582D0F" w:rsidRDefault="00582D0F" w:rsidP="00582D0F">
          <w:pPr>
            <w:pStyle w:val="4A3DD217EDEA4DB7809AD90900EE6A6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02E4892AF14C46B12FE8D0F51CC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A2990-8313-4E79-81F0-05C32E9638CE}"/>
      </w:docPartPr>
      <w:docPartBody>
        <w:p w:rsidR="00582D0F" w:rsidRDefault="00582D0F" w:rsidP="00582D0F">
          <w:pPr>
            <w:pStyle w:val="8102E4892AF14C46B12FE8D0F51CC65D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3DD1BCF97ED4DB4B97E6B08AC920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792C9-5169-4A9E-94FA-39C7DB0F3A5A}"/>
      </w:docPartPr>
      <w:docPartBody>
        <w:p w:rsidR="00582D0F" w:rsidRDefault="00582D0F" w:rsidP="00582D0F">
          <w:pPr>
            <w:pStyle w:val="E3DD1BCF97ED4DB4B97E6B08AC920871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5CE43D6298A4F64851D586117879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BE77-E97D-4857-A902-E3ACF0065CED}"/>
      </w:docPartPr>
      <w:docPartBody>
        <w:p w:rsidR="00582D0F" w:rsidRDefault="00582D0F" w:rsidP="00582D0F">
          <w:pPr>
            <w:pStyle w:val="D5CE43D6298A4F64851D586117879D8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E68C5E0E041F4D9DA6235BE4ABA0B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4C27B-385D-4D0B-BBE5-782F68FDB5F2}"/>
      </w:docPartPr>
      <w:docPartBody>
        <w:p w:rsidR="00582D0F" w:rsidRDefault="00582D0F" w:rsidP="00582D0F">
          <w:pPr>
            <w:pStyle w:val="E68C5E0E041F4D9DA6235BE4ABA0B845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1664A"/>
    <w:rsid w:val="00025EDE"/>
    <w:rsid w:val="000A41FF"/>
    <w:rsid w:val="00102580"/>
    <w:rsid w:val="00147BD7"/>
    <w:rsid w:val="00151B28"/>
    <w:rsid w:val="00164A1F"/>
    <w:rsid w:val="001A1411"/>
    <w:rsid w:val="001B4912"/>
    <w:rsid w:val="002A33CA"/>
    <w:rsid w:val="002B7500"/>
    <w:rsid w:val="002B79ED"/>
    <w:rsid w:val="002F495C"/>
    <w:rsid w:val="003D15A1"/>
    <w:rsid w:val="003D2DD1"/>
    <w:rsid w:val="003F2B7B"/>
    <w:rsid w:val="004005BB"/>
    <w:rsid w:val="004C290D"/>
    <w:rsid w:val="00511A31"/>
    <w:rsid w:val="0054265B"/>
    <w:rsid w:val="00582D0F"/>
    <w:rsid w:val="00603BA8"/>
    <w:rsid w:val="00605E34"/>
    <w:rsid w:val="00624811"/>
    <w:rsid w:val="006337DE"/>
    <w:rsid w:val="00650F08"/>
    <w:rsid w:val="0065208D"/>
    <w:rsid w:val="00694F80"/>
    <w:rsid w:val="006C22B0"/>
    <w:rsid w:val="007823FB"/>
    <w:rsid w:val="007A59FE"/>
    <w:rsid w:val="007E6507"/>
    <w:rsid w:val="0084006E"/>
    <w:rsid w:val="008E3812"/>
    <w:rsid w:val="008F095D"/>
    <w:rsid w:val="00905A5D"/>
    <w:rsid w:val="00996C21"/>
    <w:rsid w:val="009B2101"/>
    <w:rsid w:val="009C038F"/>
    <w:rsid w:val="009C43B8"/>
    <w:rsid w:val="009E4E8C"/>
    <w:rsid w:val="00A929ED"/>
    <w:rsid w:val="00AF099A"/>
    <w:rsid w:val="00B43379"/>
    <w:rsid w:val="00B437D2"/>
    <w:rsid w:val="00BD25FD"/>
    <w:rsid w:val="00C12B10"/>
    <w:rsid w:val="00C44BE4"/>
    <w:rsid w:val="00D14051"/>
    <w:rsid w:val="00DE0343"/>
    <w:rsid w:val="00E748C7"/>
    <w:rsid w:val="00EF5B34"/>
    <w:rsid w:val="00FC448A"/>
    <w:rsid w:val="00FC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2D0F"/>
    <w:rPr>
      <w:color w:val="808080"/>
    </w:rPr>
  </w:style>
  <w:style w:type="paragraph" w:customStyle="1" w:styleId="4A3DD217EDEA4DB7809AD90900EE6A6D">
    <w:name w:val="4A3DD217EDEA4DB7809AD90900EE6A6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102E4892AF14C46B12FE8D0F51CC65D">
    <w:name w:val="8102E4892AF14C46B12FE8D0F51CC65D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3DD1BCF97ED4DB4B97E6B08AC920871">
    <w:name w:val="E3DD1BCF97ED4DB4B97E6B08AC920871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D5CE43D6298A4F64851D586117879D86">
    <w:name w:val="D5CE43D6298A4F64851D586117879D86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68C5E0E041F4D9DA6235BE4ABA0B845">
    <w:name w:val="E68C5E0E041F4D9DA6235BE4ABA0B845"/>
    <w:rsid w:val="00582D0F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851CA-443D-4D83-9A9E-3C6D3A884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54</TotalTime>
  <Pages>4</Pages>
  <Words>538</Words>
  <Characters>2997</Characters>
  <Application>Microsoft Office Word</Application>
  <DocSecurity>0</DocSecurity>
  <Lines>199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Contreras Cristian - CL</dc:creator>
  <cp:keywords/>
  <dc:description/>
  <cp:lastModifiedBy>DIEGO VEJAR REYES</cp:lastModifiedBy>
  <cp:revision>40</cp:revision>
  <cp:lastPrinted>2025-12-02T23:40:00Z</cp:lastPrinted>
  <dcterms:created xsi:type="dcterms:W3CDTF">2025-11-04T18:20:00Z</dcterms:created>
  <dcterms:modified xsi:type="dcterms:W3CDTF">2026-04-08T00:11:00Z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2026-04-03T23:09:50Z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e67a58ed-65c4-41c8-874f-5667e6087ed1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