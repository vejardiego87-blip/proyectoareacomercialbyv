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D4B" w14:textId="77777777" w:rsidR="002219B1" w:rsidRPr="00323149" w:rsidRDefault="002219B1" w:rsidP="002219B1">
      <w:pPr>
        <w:spacing w:after="0"/>
        <w:ind w:left="708" w:hanging="708"/>
        <w:jc w:val="right"/>
      </w:pPr>
      <w:r w:rsidRPr="00760992">
        <w:t xml:space="preserve">{{ </w:t>
      </w:r>
      <w:proofErr w:type="spellStart"/>
      <w:r w:rsidRPr="00760992">
        <w:t>fecha_larga</w:t>
      </w:r>
      <w:proofErr w:type="spellEnd"/>
      <w:r w:rsidRPr="00760992">
        <w:t xml:space="preserve"> }}</w:t>
      </w:r>
    </w:p>
    <w:p w14:paraId="68B7645C" w14:textId="77777777" w:rsidR="002219B1" w:rsidRPr="00323149" w:rsidRDefault="002219B1" w:rsidP="002219B1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r w:rsidRPr="00760992">
        <w:t xml:space="preserve">{{ </w:t>
      </w:r>
      <w:proofErr w:type="spellStart"/>
      <w:r w:rsidRPr="00760992">
        <w:t>numero_cotizacion</w:t>
      </w:r>
      <w:proofErr w:type="spellEnd"/>
      <w:r w:rsidRPr="00760992">
        <w:t xml:space="preserve"> }}</w:t>
      </w:r>
    </w:p>
    <w:p w14:paraId="7D455E6A" w14:textId="2F77E21D" w:rsidR="00F41F53" w:rsidRPr="00323149" w:rsidRDefault="00F95E68" w:rsidP="00F95E68">
      <w:pPr>
        <w:jc w:val="center"/>
        <w:rPr>
          <w:b/>
          <w:bCs/>
          <w:sz w:val="24"/>
          <w:szCs w:val="24"/>
        </w:rPr>
      </w:pPr>
      <w:r w:rsidRPr="00323149">
        <w:rPr>
          <w:b/>
          <w:bCs/>
          <w:sz w:val="24"/>
          <w:szCs w:val="24"/>
        </w:rPr>
        <w:t xml:space="preserve">Propuesta FOTON </w:t>
      </w:r>
      <w:r w:rsidR="00304A25">
        <w:rPr>
          <w:b/>
          <w:bCs/>
          <w:sz w:val="24"/>
          <w:szCs w:val="24"/>
        </w:rPr>
        <w:t>D</w:t>
      </w:r>
      <w:r w:rsidRPr="00323149">
        <w:rPr>
          <w:b/>
          <w:bCs/>
          <w:sz w:val="24"/>
          <w:szCs w:val="24"/>
        </w:rPr>
        <w:t>U9</w:t>
      </w:r>
    </w:p>
    <w:p w14:paraId="44CA0606" w14:textId="219CD0D2" w:rsidR="00147073" w:rsidRPr="00323149" w:rsidRDefault="00147073" w:rsidP="00147073">
      <w:pPr>
        <w:spacing w:after="0"/>
        <w:jc w:val="both"/>
      </w:pPr>
      <w:r w:rsidRPr="00323149">
        <w:t>Señor</w:t>
      </w:r>
      <w:r w:rsidR="00BC2486" w:rsidRPr="00323149">
        <w:t>(a)</w:t>
      </w:r>
      <w:r w:rsidRPr="00323149">
        <w:t>,</w:t>
      </w:r>
      <w:r w:rsidR="00784C63" w:rsidRPr="00323149">
        <w:t xml:space="preserve"> </w:t>
      </w:r>
    </w:p>
    <w:p w14:paraId="098443D4" w14:textId="77777777" w:rsidR="002219B1" w:rsidRDefault="002219B1" w:rsidP="002219B1">
      <w:pPr>
        <w:spacing w:after="0"/>
        <w:jc w:val="both"/>
      </w:pPr>
      <w:r w:rsidRPr="008D4EDE">
        <w:t>{{ cliente }}</w:t>
      </w:r>
    </w:p>
    <w:p w14:paraId="5DAF9BA0" w14:textId="651D813E" w:rsidR="004E41D5" w:rsidRPr="00323149" w:rsidRDefault="004E41D5" w:rsidP="00147073">
      <w:pPr>
        <w:spacing w:after="0"/>
        <w:jc w:val="both"/>
        <w:rPr>
          <w:u w:val="single"/>
        </w:rPr>
      </w:pPr>
      <w:r w:rsidRPr="00323149">
        <w:rPr>
          <w:u w:val="single"/>
        </w:rPr>
        <w:t>PTE.</w:t>
      </w:r>
    </w:p>
    <w:p w14:paraId="7DF17D7E" w14:textId="77777777" w:rsidR="00147073" w:rsidRPr="00323149" w:rsidRDefault="00147073" w:rsidP="00147073">
      <w:pPr>
        <w:spacing w:after="0"/>
        <w:jc w:val="both"/>
        <w:rPr>
          <w:u w:val="single"/>
        </w:rPr>
      </w:pPr>
    </w:p>
    <w:p w14:paraId="153A6C08" w14:textId="3F97CF27" w:rsidR="00C37109" w:rsidRPr="00323149" w:rsidRDefault="00147073" w:rsidP="00147073">
      <w:pPr>
        <w:spacing w:after="0"/>
        <w:jc w:val="both"/>
      </w:pPr>
      <w:r w:rsidRPr="00323149">
        <w:t>De nuestra consideración:</w:t>
      </w:r>
    </w:p>
    <w:p w14:paraId="70DD6778" w14:textId="108D9D4C" w:rsidR="00147073" w:rsidRPr="00323149" w:rsidRDefault="00147073" w:rsidP="00147073">
      <w:pPr>
        <w:spacing w:after="0"/>
        <w:jc w:val="both"/>
      </w:pPr>
      <w:r w:rsidRPr="00323149">
        <w:t>Junto con saludarlo, nos es grato cotizar a Ud. lo siguiente:</w:t>
      </w:r>
    </w:p>
    <w:p w14:paraId="76D23CFE" w14:textId="445C6AA3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323149">
        <w:t xml:space="preserve">DESCRIPCIÓN: </w:t>
      </w:r>
      <w:r w:rsidR="002219B1" w:rsidRPr="008D4EDE">
        <w:t>{{</w:t>
      </w:r>
      <w:r w:rsidR="002219B1">
        <w:t xml:space="preserve"> </w:t>
      </w:r>
      <w:proofErr w:type="spellStart"/>
      <w:r w:rsidR="002219B1" w:rsidRPr="008D4EDE">
        <w:t>cantidad_unidades</w:t>
      </w:r>
      <w:proofErr w:type="spellEnd"/>
      <w:r w:rsidR="002219B1">
        <w:t xml:space="preserve"> </w:t>
      </w:r>
      <w:r w:rsidR="002219B1" w:rsidRPr="008D4EDE">
        <w:t>}}</w:t>
      </w:r>
      <w:r w:rsidR="002219B1" w:rsidRPr="00323149">
        <w:t xml:space="preserve"> </w:t>
      </w:r>
      <w:r w:rsidRPr="00323149">
        <w:t>Bus</w:t>
      </w:r>
      <w:r w:rsidR="00D76305" w:rsidRPr="00323149">
        <w:t>es</w:t>
      </w:r>
      <w:r w:rsidRPr="00323149">
        <w:t xml:space="preserve"> </w:t>
      </w:r>
      <w:r w:rsidR="00E542A9">
        <w:t>Bus Diesel EVI</w:t>
      </w:r>
      <w:r w:rsidRPr="00323149">
        <w:t xml:space="preserve">, </w:t>
      </w:r>
      <w:r w:rsidR="00341B62" w:rsidRPr="00323149">
        <w:t xml:space="preserve">Marca FOTON, </w:t>
      </w:r>
      <w:r w:rsidRPr="00323149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Content>
          <w:r w:rsidR="00E542A9">
            <w:t>D</w:t>
          </w:r>
          <w:r w:rsidR="009A57C5" w:rsidRPr="00323149">
            <w:t>U9</w:t>
          </w:r>
          <w:r w:rsidR="00E257EF" w:rsidRPr="00323149">
            <w:t xml:space="preserve"> </w:t>
          </w:r>
        </w:sdtContent>
      </w:sdt>
      <w:r w:rsidR="00341B62" w:rsidRPr="00323149">
        <w:t xml:space="preserve">de </w:t>
      </w:r>
      <w:r w:rsidRPr="00323149">
        <w:t xml:space="preserve">carrocería </w:t>
      </w:r>
      <w:r w:rsidR="00993A31" w:rsidRPr="00323149">
        <w:t xml:space="preserve">monocasco </w:t>
      </w:r>
      <w:r w:rsidR="00341B62" w:rsidRPr="00323149">
        <w:t>Urbano</w:t>
      </w:r>
      <w:r w:rsidR="000D5594" w:rsidRPr="00323149">
        <w:t xml:space="preserve"> estándar RED</w:t>
      </w:r>
      <w:r w:rsidR="006604BF" w:rsidRPr="00323149">
        <w:t>, año 202</w:t>
      </w:r>
      <w:r w:rsidR="00AF2681" w:rsidRPr="00323149">
        <w:t>6</w:t>
      </w:r>
      <w:r w:rsidR="006604BF" w:rsidRPr="00323149">
        <w:t>.</w:t>
      </w:r>
    </w:p>
    <w:p w14:paraId="27D1893E" w14:textId="77777777" w:rsidR="00313D3F" w:rsidRPr="00323149" w:rsidRDefault="00313D3F" w:rsidP="00313D3F">
      <w:pPr>
        <w:pStyle w:val="Prrafodelista"/>
        <w:spacing w:after="0"/>
        <w:jc w:val="both"/>
      </w:pPr>
    </w:p>
    <w:p w14:paraId="7A7AE145" w14:textId="77777777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</w:t>
      </w:r>
      <w:r w:rsidR="00993A31" w:rsidRPr="00323149">
        <w:t>Características Generales del Bus</w:t>
      </w:r>
    </w:p>
    <w:p w14:paraId="5720FDCA" w14:textId="77777777" w:rsidR="00993A31" w:rsidRPr="00323149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635FF602" w14:textId="77777777" w:rsidTr="00A1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B513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bookmarkStart w:id="0" w:name="_Hlk213161642"/>
            <w:r w:rsidRPr="00323149">
              <w:t>ITEM</w:t>
            </w:r>
          </w:p>
        </w:tc>
        <w:tc>
          <w:tcPr>
            <w:tcW w:w="4414" w:type="dxa"/>
          </w:tcPr>
          <w:p w14:paraId="68BE30B8" w14:textId="77777777" w:rsidR="00A111E6" w:rsidRPr="00323149" w:rsidRDefault="00A111E6" w:rsidP="00993A31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E7427A1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6D8B8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4C8ED452" w14:textId="6AF85377" w:rsidR="00A111E6" w:rsidRPr="00323149" w:rsidRDefault="00000000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4DBDA46AA55499DAC7A733C3CE773FB"/>
                </w:placeholder>
              </w:sdtPr>
              <w:sdtContent>
                <w:r w:rsidR="000D5594" w:rsidRPr="00323149">
                  <w:t>2</w:t>
                </w:r>
                <w:r w:rsidR="00E8603D">
                  <w:t>3</w:t>
                </w:r>
                <w:r w:rsidR="00E542A9">
                  <w:t xml:space="preserve"> </w:t>
                </w:r>
              </w:sdtContent>
            </w:sdt>
            <w:r w:rsidR="000D5594" w:rsidRPr="00323149">
              <w:t>Asientos</w:t>
            </w:r>
            <w:r w:rsidR="00294E7C" w:rsidRPr="00323149">
              <w:t xml:space="preserve"> </w:t>
            </w:r>
            <w:r w:rsidR="00E616FC" w:rsidRPr="00323149">
              <w:t>+</w:t>
            </w:r>
            <w:r w:rsidR="005F5A98" w:rsidRPr="00323149">
              <w:t xml:space="preserve"> 1 abatible +</w:t>
            </w:r>
            <w:r w:rsidR="00E616FC" w:rsidRPr="00323149">
              <w:t xml:space="preserve"> 1</w:t>
            </w:r>
            <w:r w:rsidR="000D5594" w:rsidRPr="00323149">
              <w:t xml:space="preserve"> Conductor</w:t>
            </w:r>
          </w:p>
        </w:tc>
      </w:tr>
      <w:tr w:rsidR="00A111E6" w:rsidRPr="00323149" w14:paraId="631AC9BE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211D2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36688749" w14:textId="0CDC6F8B" w:rsidR="00A111E6" w:rsidRPr="00323149" w:rsidRDefault="00000000" w:rsidP="00027A0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4DBDA46AA55499DAC7A733C3CE773FB"/>
                </w:placeholder>
              </w:sdtPr>
              <w:sdtContent>
                <w:sdt>
                  <w:sdtPr>
                    <w:id w:val="2008394233"/>
                    <w:placeholder>
                      <w:docPart w:val="5DD74B9498CF4788AA7BE466703C761C"/>
                    </w:placeholder>
                  </w:sdtPr>
                  <w:sdtContent>
                    <w:r w:rsidR="00E8603D">
                      <w:t>54</w:t>
                    </w:r>
                    <w:r w:rsidR="00DC316C" w:rsidRPr="00323149">
                      <w:t xml:space="preserve"> </w:t>
                    </w:r>
                  </w:sdtContent>
                </w:sdt>
                <w:r w:rsidR="005B6578" w:rsidRPr="00323149">
                  <w:t>pasajeros</w:t>
                </w:r>
                <w:r w:rsidR="00C14666" w:rsidRPr="00323149">
                  <w:t xml:space="preserve"> </w:t>
                </w:r>
              </w:sdtContent>
            </w:sdt>
          </w:p>
        </w:tc>
      </w:tr>
      <w:tr w:rsidR="00A111E6" w:rsidRPr="00323149" w14:paraId="6802B6F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BA7024" w14:textId="3723E533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C6CE10F" w14:textId="2E639A2F" w:rsidR="00A111E6" w:rsidRPr="00323149" w:rsidRDefault="00E616FC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89</w:t>
            </w:r>
            <w:r w:rsidR="00E8603D">
              <w:t>9</w:t>
            </w:r>
            <w:r w:rsidRPr="00323149">
              <w:t>0</w:t>
            </w:r>
            <w:r w:rsidR="000D5594" w:rsidRPr="00323149">
              <w:rPr>
                <w:rFonts w:hint="eastAsia"/>
              </w:rPr>
              <w:t>*2</w:t>
            </w:r>
            <w:r w:rsidR="00E8603D">
              <w:t>45</w:t>
            </w:r>
            <w:r w:rsidR="000D5594" w:rsidRPr="00323149">
              <w:rPr>
                <w:rFonts w:hint="eastAsia"/>
              </w:rPr>
              <w:t>0*3</w:t>
            </w:r>
            <w:r w:rsidR="00E8603D">
              <w:t>05</w:t>
            </w:r>
            <w:r w:rsidR="000D5594" w:rsidRPr="00323149">
              <w:rPr>
                <w:rFonts w:hint="eastAsia"/>
              </w:rPr>
              <w:t>0</w:t>
            </w:r>
          </w:p>
        </w:tc>
      </w:tr>
      <w:tr w:rsidR="00A111E6" w:rsidRPr="00323149" w14:paraId="4A08464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321C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C8088AD" w14:textId="77777777" w:rsidR="00A111E6" w:rsidRPr="00323149" w:rsidRDefault="005B6578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A111E6" w:rsidRPr="00323149" w14:paraId="76C654E8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7D5EDF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76AD709E" w14:textId="025D59A0" w:rsidR="00A111E6" w:rsidRPr="00323149" w:rsidRDefault="00E542A9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42A9">
              <w:t>12.500</w:t>
            </w:r>
            <w:r>
              <w:t xml:space="preserve"> </w:t>
            </w:r>
            <w:r w:rsidR="00341B62" w:rsidRPr="00323149">
              <w:t>kg</w:t>
            </w:r>
          </w:p>
        </w:tc>
      </w:tr>
      <w:tr w:rsidR="00A111E6" w:rsidRPr="00323149" w14:paraId="6ED051D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B43DB2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AAFA16A" w14:textId="3C114FC1" w:rsidR="00A111E6" w:rsidRPr="00323149" w:rsidRDefault="00E542A9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8.7</w:t>
            </w:r>
            <w:r w:rsidR="00E8603D">
              <w:t>5</w:t>
            </w:r>
            <w:r>
              <w:t>0</w:t>
            </w:r>
            <w:r w:rsidR="00B52BF6" w:rsidRPr="00323149">
              <w:t xml:space="preserve"> </w:t>
            </w:r>
            <w:r w:rsidR="00341B62" w:rsidRPr="00323149">
              <w:t>kg</w:t>
            </w:r>
          </w:p>
        </w:tc>
      </w:tr>
      <w:tr w:rsidR="00A111E6" w:rsidRPr="00323149" w14:paraId="53E43483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D2B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74008B12" w14:textId="18275E5B" w:rsidR="00A111E6" w:rsidRPr="00323149" w:rsidRDefault="00946435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A111E6" w:rsidRPr="00D5319C" w14:paraId="49A93D4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BF72E8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22203BF7" w14:textId="0147EA15" w:rsidR="005B6578" w:rsidRPr="00E542A9" w:rsidRDefault="00E542A9" w:rsidP="00E54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E542A9">
              <w:rPr>
                <w:lang w:val="de-DE"/>
              </w:rPr>
              <w:t xml:space="preserve">CUMMINS </w:t>
            </w:r>
            <w:r w:rsidR="00E8603D" w:rsidRPr="00E8603D">
              <w:rPr>
                <w:lang w:val="de-DE"/>
              </w:rPr>
              <w:t xml:space="preserve">F4.5EVID220B </w:t>
            </w:r>
            <w:r w:rsidRPr="00E542A9">
              <w:rPr>
                <w:lang w:val="de-DE"/>
              </w:rPr>
              <w:t>DIESEL EURO VI</w:t>
            </w:r>
          </w:p>
        </w:tc>
      </w:tr>
      <w:tr w:rsidR="00A111E6" w:rsidRPr="00323149" w14:paraId="5DD3E129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A0E91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441B13D0" w14:textId="7D099495" w:rsidR="00A111E6" w:rsidRPr="00323149" w:rsidRDefault="00E542A9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</w:t>
            </w:r>
            <w:r w:rsidR="005B6578" w:rsidRPr="00323149">
              <w:t xml:space="preserve"> Nm</w:t>
            </w:r>
          </w:p>
        </w:tc>
      </w:tr>
      <w:tr w:rsidR="00A22B21" w:rsidRPr="00323149" w14:paraId="6A82363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AB30DA" w14:textId="0B8FC7C2" w:rsidR="00A22B21" w:rsidRPr="00323149" w:rsidRDefault="00E542A9" w:rsidP="00993A31">
            <w:pPr>
              <w:pStyle w:val="Prrafodelista"/>
              <w:ind w:left="0"/>
              <w:jc w:val="both"/>
            </w:pPr>
            <w:r>
              <w:t xml:space="preserve">Transmisión </w:t>
            </w:r>
          </w:p>
        </w:tc>
        <w:tc>
          <w:tcPr>
            <w:tcW w:w="4414" w:type="dxa"/>
          </w:tcPr>
          <w:p w14:paraId="0F7DDC89" w14:textId="053A7E17" w:rsidR="00A22B21" w:rsidRPr="00323149" w:rsidRDefault="00E8603D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03D">
              <w:t>Voith D854.6</w:t>
            </w:r>
          </w:p>
        </w:tc>
      </w:tr>
      <w:tr w:rsidR="00E542A9" w:rsidRPr="00323149" w14:paraId="7A2F5332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71D07E" w14:textId="4A06C833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3D582925" w14:textId="57E4F72B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E542A9" w:rsidRPr="00323149" w14:paraId="4CF61701" w14:textId="77777777" w:rsidTr="0008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78E71" w14:textId="276EB6F5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45404078" w14:textId="51F0BC20" w:rsidR="00E542A9" w:rsidRPr="00323149" w:rsidRDefault="00E542A9" w:rsidP="00E54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E542A9" w:rsidRPr="00323149" w14:paraId="3A3C18F9" w14:textId="77777777" w:rsidTr="00A5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5B4B1C" w14:textId="65452359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5E5D3EB9" w14:textId="033504E2" w:rsidR="00E542A9" w:rsidRPr="00323149" w:rsidRDefault="00E542A9" w:rsidP="00E54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E542A9" w:rsidRPr="00323149" w14:paraId="59E6EAD6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E56D10" w14:textId="087B5834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7395EE61" w14:textId="4F8F4870" w:rsidR="00E542A9" w:rsidRPr="00323149" w:rsidRDefault="006A1F3A" w:rsidP="00E54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F3A">
              <w:t xml:space="preserve">Tipo Neumática con Sistema </w:t>
            </w:r>
            <w:proofErr w:type="spellStart"/>
            <w:r w:rsidRPr="006A1F3A">
              <w:t>Kneeling</w:t>
            </w:r>
            <w:proofErr w:type="spellEnd"/>
          </w:p>
        </w:tc>
      </w:tr>
      <w:tr w:rsidR="00E542A9" w:rsidRPr="00323149" w14:paraId="3B79F307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DD7248" w14:textId="34F62EC1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257603BB" w14:textId="53A853A4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E542A9" w:rsidRPr="00323149" w14:paraId="50A41354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6D2211" w14:textId="66E0A3B7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05C0CDCE" w14:textId="307EF152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E542A9" w:rsidRPr="00323149" w14:paraId="060D79DD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65FE6" w14:textId="49951C36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5B19C0FC" w14:textId="6F6B7A70" w:rsidR="00E542A9" w:rsidRPr="00323149" w:rsidRDefault="00E8603D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03D">
              <w:t>265/70R19.5</w:t>
            </w:r>
          </w:p>
        </w:tc>
      </w:tr>
      <w:tr w:rsidR="00E542A9" w:rsidRPr="00323149" w14:paraId="67457395" w14:textId="77777777" w:rsidTr="00016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08BF7E" w14:textId="19D57B7F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40A7250E" w14:textId="01F1938B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SONGZ Capacidad de </w:t>
            </w:r>
            <w:r w:rsidR="00E8603D">
              <w:t>28</w:t>
            </w:r>
            <w:r w:rsidRPr="00323149">
              <w:t>kw</w:t>
            </w:r>
          </w:p>
        </w:tc>
      </w:tr>
      <w:tr w:rsidR="00E542A9" w:rsidRPr="00323149" w14:paraId="6B74DB26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A4D20B" w14:textId="6D566EF8" w:rsidR="00E542A9" w:rsidRPr="00323149" w:rsidRDefault="00E542A9" w:rsidP="00E542A9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7E1AF6A4" w14:textId="25F3B423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E542A9" w:rsidRPr="00323149" w14:paraId="7E74E11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083E75" w14:textId="22FD16B8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Puertos USB</w:t>
            </w:r>
          </w:p>
        </w:tc>
        <w:tc>
          <w:tcPr>
            <w:tcW w:w="4414" w:type="dxa"/>
          </w:tcPr>
          <w:p w14:paraId="4050FFDF" w14:textId="31E44F00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E542A9" w:rsidRPr="00323149" w14:paraId="08E64CCB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599903" w14:textId="02C8441A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634FD68A" w14:textId="29E00670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Pr="00323149">
              <w:t xml:space="preserve"> </w:t>
            </w:r>
          </w:p>
        </w:tc>
      </w:tr>
      <w:tr w:rsidR="00E542A9" w:rsidRPr="00323149" w14:paraId="4B71E09C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CB381" w14:textId="1A7D1A22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67AF4EE0" w14:textId="22450A4B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Si , incorporada (próxima parada) 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E542A9" w:rsidRPr="00323149" w14:paraId="075145CF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36239E" w14:textId="5BA6601D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1F011361" w14:textId="693373F1" w:rsidR="00E542A9" w:rsidRPr="00323149" w:rsidRDefault="00E542A9" w:rsidP="00E542A9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E542A9" w:rsidRPr="00323149" w14:paraId="2106181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29283E" w14:textId="23E4481B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36F99CEE" w14:textId="5C8CA5F3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North, Modelo </w:t>
            </w:r>
            <w:proofErr w:type="spellStart"/>
            <w:r w:rsidRPr="00323149">
              <w:t>intelligent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monitoring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system</w:t>
            </w:r>
            <w:proofErr w:type="spellEnd"/>
            <w:r w:rsidRPr="00323149">
              <w:t>, 5 cámaras, disco duro.</w:t>
            </w:r>
          </w:p>
        </w:tc>
      </w:tr>
      <w:tr w:rsidR="00E542A9" w:rsidRPr="00323149" w14:paraId="02829C4A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4EA72A" w14:textId="1AC73412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206FF7D0" w14:textId="67255361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  <w:bookmarkEnd w:id="0"/>
    </w:tbl>
    <w:p w14:paraId="3CAF6ACD" w14:textId="77777777" w:rsidR="000D64CE" w:rsidRDefault="000D64CE" w:rsidP="000D64CE">
      <w:pPr>
        <w:spacing w:after="0"/>
        <w:ind w:left="1440"/>
        <w:jc w:val="both"/>
      </w:pPr>
    </w:p>
    <w:p w14:paraId="63AD8D3D" w14:textId="77777777" w:rsidR="000D64CE" w:rsidRDefault="000D64CE" w:rsidP="000D64CE">
      <w:pPr>
        <w:pStyle w:val="Prrafodelista"/>
        <w:spacing w:after="0"/>
        <w:ind w:left="1800"/>
        <w:jc w:val="both"/>
      </w:pPr>
    </w:p>
    <w:p w14:paraId="47B42634" w14:textId="252A528C" w:rsidR="00A111E6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lastRenderedPageBreak/>
        <w:t xml:space="preserve"> Garantías</w:t>
      </w:r>
    </w:p>
    <w:p w14:paraId="652A6551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B2478" w:rsidRPr="00722620" w14:paraId="43777BD8" w14:textId="77777777" w:rsidTr="00133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2712D78" w14:textId="77777777" w:rsidR="006B2478" w:rsidRPr="00722620" w:rsidRDefault="006B2478" w:rsidP="001336D6">
            <w:pPr>
              <w:spacing w:line="259" w:lineRule="auto"/>
              <w:jc w:val="both"/>
            </w:pPr>
            <w:bookmarkStart w:id="1" w:name="_Hlk213163701"/>
            <w:r w:rsidRPr="00722620">
              <w:t>ITEM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AEA2418" w14:textId="77777777" w:rsidR="006B2478" w:rsidRPr="00722620" w:rsidRDefault="006B2478" w:rsidP="001336D6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2620">
              <w:t>CARACTERÍSTICA</w:t>
            </w:r>
          </w:p>
        </w:tc>
      </w:tr>
      <w:tr w:rsidR="006B2478" w:rsidRPr="00722620" w14:paraId="4CDEC766" w14:textId="77777777" w:rsidTr="00133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59D6E01D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General del Bus</w:t>
            </w:r>
          </w:p>
        </w:tc>
        <w:sdt>
          <w:sdtPr>
            <w:id w:val="614954385"/>
            <w:placeholder>
              <w:docPart w:val="F76CED7023304FE3BC8382A8D9A5C697"/>
            </w:placeholder>
          </w:sdtPr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23609FCA" w14:textId="19C4FE98" w:rsidR="006B2478" w:rsidRPr="00722620" w:rsidRDefault="006B2478" w:rsidP="001336D6">
                <w:pPr>
                  <w:spacing w:line="259" w:lineRule="auto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722620">
                  <w:t xml:space="preserve">3 años o 240.000 </w:t>
                </w:r>
                <w:proofErr w:type="spellStart"/>
                <w:r w:rsidRPr="00722620">
                  <w:t>kms</w:t>
                </w:r>
                <w:proofErr w:type="spellEnd"/>
                <w:r w:rsidRPr="00722620">
                  <w:t xml:space="preserve">. lo que primero se cumpla. </w:t>
                </w:r>
              </w:p>
            </w:tc>
          </w:sdtContent>
        </w:sdt>
      </w:tr>
      <w:tr w:rsidR="006B2478" w:rsidRPr="00722620" w14:paraId="7B87061F" w14:textId="77777777" w:rsidTr="00133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99464AE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Motor</w:t>
            </w:r>
          </w:p>
        </w:tc>
        <w:sdt>
          <w:sdtPr>
            <w:id w:val="-1782178036"/>
            <w:placeholder>
              <w:docPart w:val="C5818080C6854DA9A39C71D61C244B71"/>
            </w:placeholder>
          </w:sdtPr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6CE72BC5" w14:textId="3567CD35" w:rsidR="006B2478" w:rsidRPr="00722620" w:rsidRDefault="002219B1" w:rsidP="001336D6">
                <w:pPr>
                  <w:spacing w:line="259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</w:t>
                </w:r>
                <w:r w:rsidR="006B2478" w:rsidRPr="00722620">
                  <w:t xml:space="preserve"> años o 400.000 </w:t>
                </w:r>
                <w:proofErr w:type="spellStart"/>
                <w:r w:rsidR="006B2478" w:rsidRPr="00722620">
                  <w:t>kms</w:t>
                </w:r>
                <w:proofErr w:type="spellEnd"/>
                <w:r w:rsidR="006B2478" w:rsidRPr="00722620">
                  <w:t>.</w:t>
                </w:r>
                <w:r w:rsidR="006B2478">
                  <w:t xml:space="preserve"> </w:t>
                </w:r>
                <w:r w:rsidR="006B2478" w:rsidRPr="00722620">
                  <w:t>lo que primero</w:t>
                </w:r>
                <w:r w:rsidR="006B2478">
                  <w:t xml:space="preserve"> </w:t>
                </w:r>
                <w:r w:rsidR="006B2478" w:rsidRPr="00722620">
                  <w:t xml:space="preserve">se cumpla. </w:t>
                </w:r>
              </w:p>
            </w:tc>
          </w:sdtContent>
        </w:sdt>
      </w:tr>
      <w:tr w:rsidR="006B2478" w:rsidRPr="00722620" w14:paraId="768D6C2A" w14:textId="77777777" w:rsidTr="00133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0602C049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Transmisión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2976F16" w14:textId="6A3848BC" w:rsidR="006B2478" w:rsidRPr="00722620" w:rsidRDefault="002219B1" w:rsidP="001336D6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B2478" w:rsidRPr="00722620">
              <w:t xml:space="preserve"> años o 400.000 </w:t>
            </w:r>
            <w:proofErr w:type="spellStart"/>
            <w:r w:rsidR="006B2478" w:rsidRPr="00722620">
              <w:t>kms</w:t>
            </w:r>
            <w:proofErr w:type="spellEnd"/>
            <w:r w:rsidR="006B2478" w:rsidRPr="00722620">
              <w:t>. lo que primero</w:t>
            </w:r>
            <w:r w:rsidR="006B2478">
              <w:t xml:space="preserve"> </w:t>
            </w:r>
            <w:r w:rsidR="006B2478" w:rsidRPr="00722620">
              <w:t>se cumpla.</w:t>
            </w:r>
            <w:r w:rsidR="006B2478">
              <w:t xml:space="preserve"> </w:t>
            </w:r>
          </w:p>
        </w:tc>
      </w:tr>
      <w:tr w:rsidR="006B2478" w:rsidRPr="00722620" w14:paraId="1387ED5E" w14:textId="77777777" w:rsidTr="00133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2A7B8AE9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 xml:space="preserve">Ejes trasero 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08CC5AA" w14:textId="0C4B5660" w:rsidR="006B2478" w:rsidRPr="00722620" w:rsidRDefault="002219B1" w:rsidP="001336D6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6B2478" w:rsidRPr="00722620">
              <w:t xml:space="preserve"> años o 400.000 </w:t>
            </w:r>
            <w:proofErr w:type="spellStart"/>
            <w:r w:rsidR="006B2478" w:rsidRPr="00722620">
              <w:t>kms</w:t>
            </w:r>
            <w:proofErr w:type="spellEnd"/>
            <w:r w:rsidR="006B2478" w:rsidRPr="00722620">
              <w:t>.</w:t>
            </w:r>
            <w:r w:rsidR="006B2478">
              <w:t xml:space="preserve"> </w:t>
            </w:r>
            <w:r w:rsidR="006B2478" w:rsidRPr="00722620">
              <w:t>lo que primero</w:t>
            </w:r>
            <w:r w:rsidR="006B2478">
              <w:t xml:space="preserve"> </w:t>
            </w:r>
            <w:r w:rsidR="006B2478" w:rsidRPr="00722620">
              <w:t>se cumpla.</w:t>
            </w:r>
            <w:r w:rsidR="006B2478" w:rsidRPr="00722620">
              <w:rPr>
                <w:b/>
                <w:bCs/>
              </w:rPr>
              <w:t xml:space="preserve"> </w:t>
            </w:r>
          </w:p>
        </w:tc>
        <w:bookmarkEnd w:id="1"/>
      </w:tr>
    </w:tbl>
    <w:p w14:paraId="68F9D5A5" w14:textId="77777777" w:rsidR="00A111E6" w:rsidRPr="00323149" w:rsidRDefault="00A111E6" w:rsidP="00A111E6">
      <w:pPr>
        <w:spacing w:after="0"/>
        <w:jc w:val="both"/>
      </w:pPr>
    </w:p>
    <w:p w14:paraId="5385F6E1" w14:textId="77777777" w:rsidR="00340640" w:rsidRPr="00323149" w:rsidRDefault="00340640" w:rsidP="00A111E6">
      <w:pPr>
        <w:spacing w:after="0"/>
        <w:jc w:val="both"/>
      </w:pPr>
      <w:r w:rsidRPr="00323149">
        <w:t>Todas las garantías serán otorgadas por Andes Motor o el represente local de la marca de los componentes.</w:t>
      </w:r>
    </w:p>
    <w:p w14:paraId="555CEAB5" w14:textId="77777777" w:rsidR="00340640" w:rsidRPr="00323149" w:rsidRDefault="00340640" w:rsidP="00A111E6">
      <w:pPr>
        <w:spacing w:after="0"/>
        <w:jc w:val="both"/>
      </w:pPr>
    </w:p>
    <w:p w14:paraId="68A4FAD7" w14:textId="77777777" w:rsidR="00A111E6" w:rsidRPr="00323149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bookmarkStart w:id="2" w:name="_Hlk204087895"/>
      <w:r w:rsidRPr="00323149">
        <w:t xml:space="preserve"> Otras características</w:t>
      </w:r>
    </w:p>
    <w:bookmarkEnd w:id="2"/>
    <w:p w14:paraId="1C380930" w14:textId="77777777" w:rsidR="002747BD" w:rsidRPr="00323149" w:rsidRDefault="002747BD" w:rsidP="002747BD">
      <w:pPr>
        <w:spacing w:after="0"/>
        <w:jc w:val="both"/>
      </w:pPr>
    </w:p>
    <w:p w14:paraId="2CC52C50" w14:textId="25BA7182" w:rsidR="002747BD" w:rsidRPr="00323149" w:rsidRDefault="002747BD" w:rsidP="002747BD">
      <w:pPr>
        <w:spacing w:after="0"/>
        <w:ind w:left="1800"/>
        <w:jc w:val="both"/>
      </w:pPr>
      <w:r w:rsidRPr="00323149">
        <w:t>Cumplimiento decreto 122</w:t>
      </w:r>
      <w:r w:rsidR="00341B62" w:rsidRPr="00323149">
        <w:t xml:space="preserve"> y Manual de Normas Graficas Vigente</w:t>
      </w:r>
    </w:p>
    <w:p w14:paraId="2341C38B" w14:textId="77777777" w:rsidR="002747BD" w:rsidRPr="00323149" w:rsidRDefault="002747BD" w:rsidP="002747BD">
      <w:pPr>
        <w:spacing w:after="0"/>
        <w:jc w:val="both"/>
      </w:pPr>
    </w:p>
    <w:p w14:paraId="2CF7741A" w14:textId="77777777" w:rsidR="002747BD" w:rsidRPr="00323149" w:rsidRDefault="002747BD" w:rsidP="002747BD">
      <w:pPr>
        <w:spacing w:after="0"/>
        <w:jc w:val="both"/>
      </w:pPr>
    </w:p>
    <w:p w14:paraId="23340B5D" w14:textId="77777777" w:rsidR="00AB6B1B" w:rsidRPr="00323149" w:rsidRDefault="00AB6B1B" w:rsidP="002747BD">
      <w:pPr>
        <w:spacing w:after="0"/>
        <w:jc w:val="both"/>
      </w:pPr>
    </w:p>
    <w:p w14:paraId="31F69C34" w14:textId="77777777" w:rsidR="00AB6B1B" w:rsidRPr="00323149" w:rsidRDefault="00AB6B1B" w:rsidP="002747BD">
      <w:pPr>
        <w:spacing w:after="0"/>
        <w:jc w:val="both"/>
      </w:pPr>
    </w:p>
    <w:p w14:paraId="49ED1CE7" w14:textId="77777777" w:rsidR="00A52CD1" w:rsidRPr="00323149" w:rsidRDefault="00A52CD1" w:rsidP="002747BD">
      <w:pPr>
        <w:spacing w:after="0"/>
        <w:jc w:val="both"/>
      </w:pPr>
    </w:p>
    <w:p w14:paraId="096C6158" w14:textId="77777777" w:rsidR="00615BDF" w:rsidRPr="00323149" w:rsidRDefault="00615BDF" w:rsidP="002747BD">
      <w:pPr>
        <w:spacing w:after="0"/>
        <w:jc w:val="both"/>
      </w:pPr>
    </w:p>
    <w:p w14:paraId="172581F9" w14:textId="77777777" w:rsidR="00615BDF" w:rsidRPr="00323149" w:rsidRDefault="00615BDF" w:rsidP="002747BD">
      <w:pPr>
        <w:spacing w:after="0"/>
        <w:jc w:val="both"/>
      </w:pPr>
    </w:p>
    <w:p w14:paraId="03F77A81" w14:textId="77777777" w:rsidR="00A52CD1" w:rsidRPr="00323149" w:rsidRDefault="00A52CD1" w:rsidP="002747BD">
      <w:pPr>
        <w:spacing w:after="0"/>
        <w:jc w:val="both"/>
      </w:pPr>
    </w:p>
    <w:p w14:paraId="2191A6C1" w14:textId="77777777" w:rsidR="00E82EB5" w:rsidRPr="00323149" w:rsidRDefault="00E82EB5" w:rsidP="002747BD">
      <w:pPr>
        <w:spacing w:after="0"/>
        <w:jc w:val="both"/>
      </w:pPr>
    </w:p>
    <w:p w14:paraId="689C73C9" w14:textId="77777777" w:rsidR="00E82EB5" w:rsidRDefault="00E82EB5" w:rsidP="002747BD">
      <w:pPr>
        <w:spacing w:after="0"/>
        <w:jc w:val="both"/>
      </w:pPr>
    </w:p>
    <w:p w14:paraId="662EB9D0" w14:textId="77777777" w:rsidR="00304A25" w:rsidRDefault="00304A25" w:rsidP="002747BD">
      <w:pPr>
        <w:spacing w:after="0"/>
        <w:jc w:val="both"/>
      </w:pPr>
    </w:p>
    <w:p w14:paraId="459A7661" w14:textId="77777777" w:rsidR="00304A25" w:rsidRDefault="00304A25" w:rsidP="002747BD">
      <w:pPr>
        <w:spacing w:after="0"/>
        <w:jc w:val="both"/>
      </w:pPr>
    </w:p>
    <w:p w14:paraId="3EE864A0" w14:textId="77777777" w:rsidR="00304A25" w:rsidRDefault="00304A25" w:rsidP="002747BD">
      <w:pPr>
        <w:spacing w:after="0"/>
        <w:jc w:val="both"/>
      </w:pPr>
    </w:p>
    <w:p w14:paraId="02A4AF98" w14:textId="77777777" w:rsidR="00304A25" w:rsidRDefault="00304A25" w:rsidP="002747BD">
      <w:pPr>
        <w:spacing w:after="0"/>
        <w:jc w:val="both"/>
      </w:pPr>
    </w:p>
    <w:p w14:paraId="74C9B5C9" w14:textId="77777777" w:rsidR="00304A25" w:rsidRDefault="00304A25" w:rsidP="002747BD">
      <w:pPr>
        <w:spacing w:after="0"/>
        <w:jc w:val="both"/>
      </w:pPr>
    </w:p>
    <w:p w14:paraId="04519CF4" w14:textId="77777777" w:rsidR="00304A25" w:rsidRDefault="00304A25" w:rsidP="002747BD">
      <w:pPr>
        <w:spacing w:after="0"/>
        <w:jc w:val="both"/>
      </w:pPr>
    </w:p>
    <w:p w14:paraId="568D66B4" w14:textId="77777777" w:rsidR="00304A25" w:rsidRDefault="00304A25" w:rsidP="002747BD">
      <w:pPr>
        <w:spacing w:after="0"/>
        <w:jc w:val="both"/>
      </w:pPr>
    </w:p>
    <w:p w14:paraId="581804BD" w14:textId="77777777" w:rsidR="00304A25" w:rsidRDefault="00304A25" w:rsidP="002747BD">
      <w:pPr>
        <w:spacing w:after="0"/>
        <w:jc w:val="both"/>
      </w:pPr>
    </w:p>
    <w:p w14:paraId="4F50BED0" w14:textId="77777777" w:rsidR="00E82EB5" w:rsidRDefault="00E82EB5" w:rsidP="002747BD">
      <w:pPr>
        <w:spacing w:after="0"/>
        <w:jc w:val="both"/>
      </w:pPr>
    </w:p>
    <w:p w14:paraId="5DD89063" w14:textId="77777777" w:rsidR="00A83E45" w:rsidRDefault="00A83E45" w:rsidP="002747BD">
      <w:pPr>
        <w:spacing w:after="0"/>
        <w:jc w:val="both"/>
      </w:pPr>
    </w:p>
    <w:p w14:paraId="15A3A470" w14:textId="77777777" w:rsidR="00A83E45" w:rsidRDefault="00A83E45" w:rsidP="002747BD">
      <w:pPr>
        <w:spacing w:after="0"/>
        <w:jc w:val="both"/>
      </w:pPr>
    </w:p>
    <w:p w14:paraId="7E1A346D" w14:textId="77777777" w:rsidR="00A83E45" w:rsidRPr="00323149" w:rsidRDefault="00A83E45" w:rsidP="002747BD">
      <w:pPr>
        <w:spacing w:after="0"/>
        <w:jc w:val="both"/>
      </w:pPr>
    </w:p>
    <w:p w14:paraId="11E58F68" w14:textId="77777777" w:rsidR="00A52CD1" w:rsidRPr="00323149" w:rsidRDefault="00A52CD1" w:rsidP="002747BD">
      <w:pPr>
        <w:spacing w:after="0"/>
        <w:jc w:val="both"/>
      </w:pPr>
    </w:p>
    <w:p w14:paraId="61035623" w14:textId="77777777" w:rsidR="00A52CD1" w:rsidRPr="00323149" w:rsidRDefault="00A52CD1" w:rsidP="002747BD">
      <w:pPr>
        <w:spacing w:after="0"/>
        <w:jc w:val="both"/>
      </w:pPr>
    </w:p>
    <w:p w14:paraId="02B7C6C3" w14:textId="5F50D871" w:rsidR="003F1ADA" w:rsidRPr="00323149" w:rsidRDefault="003F1ADA" w:rsidP="002747BD">
      <w:pPr>
        <w:spacing w:after="0"/>
        <w:jc w:val="both"/>
      </w:pPr>
    </w:p>
    <w:p w14:paraId="3B8C4A55" w14:textId="100C8336" w:rsidR="003F1ADA" w:rsidRPr="00323149" w:rsidRDefault="003F1ADA" w:rsidP="002747BD">
      <w:pPr>
        <w:spacing w:after="0"/>
        <w:jc w:val="both"/>
      </w:pPr>
    </w:p>
    <w:p w14:paraId="5E4C4530" w14:textId="77777777" w:rsidR="002747BD" w:rsidRPr="00323149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>Imágenes referenciales</w:t>
      </w:r>
    </w:p>
    <w:p w14:paraId="2F0730E2" w14:textId="77777777" w:rsidR="002747BD" w:rsidRPr="00323149" w:rsidRDefault="002747BD" w:rsidP="002747BD">
      <w:pPr>
        <w:spacing w:after="0"/>
        <w:jc w:val="both"/>
      </w:pPr>
    </w:p>
    <w:p w14:paraId="41EB1DE7" w14:textId="0EE07864" w:rsidR="002747BD" w:rsidRPr="00323149" w:rsidRDefault="009225C6" w:rsidP="009225C6">
      <w:pPr>
        <w:spacing w:after="0"/>
        <w:jc w:val="center"/>
      </w:pPr>
      <w:r w:rsidRPr="00323149">
        <w:rPr>
          <w:noProof/>
          <w:lang w:eastAsia="es-CL"/>
        </w:rPr>
        <w:drawing>
          <wp:inline distT="0" distB="0" distL="0" distR="0" wp14:anchorId="54775ECE" wp14:editId="7B613D06">
            <wp:extent cx="2743200" cy="1907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505" cy="1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Pr="00323149" w:rsidRDefault="002747BD" w:rsidP="002747BD">
      <w:pPr>
        <w:spacing w:after="0"/>
        <w:jc w:val="both"/>
      </w:pPr>
    </w:p>
    <w:p w14:paraId="7CE768BF" w14:textId="77777777" w:rsidR="00584A02" w:rsidRPr="00323149" w:rsidRDefault="00584A02" w:rsidP="00584A02">
      <w:pPr>
        <w:spacing w:after="0"/>
        <w:jc w:val="both"/>
      </w:pPr>
    </w:p>
    <w:p w14:paraId="5BF538F7" w14:textId="2608A423" w:rsidR="00DB6F5D" w:rsidRPr="00323149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  </w:t>
      </w:r>
      <w:proofErr w:type="spellStart"/>
      <w:r w:rsidR="00CC6B68" w:rsidRPr="00323149">
        <w:t>Layout</w:t>
      </w:r>
      <w:proofErr w:type="spellEnd"/>
      <w:r w:rsidR="00DB6F5D" w:rsidRPr="00323149">
        <w:t xml:space="preserve"> </w:t>
      </w:r>
      <w:r w:rsidR="00AF2681" w:rsidRPr="00323149">
        <w:t>referencial</w:t>
      </w:r>
    </w:p>
    <w:p w14:paraId="534D2DE0" w14:textId="77777777" w:rsidR="00DB6F5D" w:rsidRPr="00323149" w:rsidRDefault="00DB6F5D" w:rsidP="00DB6F5D">
      <w:pPr>
        <w:spacing w:after="0"/>
        <w:jc w:val="both"/>
      </w:pPr>
    </w:p>
    <w:p w14:paraId="24C67721" w14:textId="400EE40C" w:rsidR="001C1403" w:rsidRPr="00323149" w:rsidRDefault="00DB6F5D" w:rsidP="009225C6">
      <w:pPr>
        <w:pStyle w:val="Prrafodelista"/>
        <w:spacing w:after="0"/>
        <w:ind w:left="360"/>
        <w:jc w:val="center"/>
      </w:pPr>
      <w:r w:rsidRPr="00323149">
        <w:rPr>
          <w:noProof/>
          <w:lang w:eastAsia="es-CL"/>
        </w:rPr>
        <w:drawing>
          <wp:inline distT="0" distB="0" distL="0" distR="0" wp14:anchorId="673424E7" wp14:editId="413D60F0">
            <wp:extent cx="3213980" cy="1296162"/>
            <wp:effectExtent l="0" t="0" r="5715" b="0"/>
            <wp:docPr id="6" name="Imagen 6" descr="C:\Users\cvegam\OneDrive - grupokaufmann\Imágenes\Capturas de pantalla\Captura de pantalla 2021-09-02 16050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vegam\OneDrive - grupokaufmann\Imágenes\Capturas de pantalla\Captura de pantalla 2021-09-02 160502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15" cy="1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3278" w14:textId="007111A1" w:rsidR="0032617D" w:rsidRPr="00323149" w:rsidRDefault="0032617D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0CBDFC9F" w14:textId="6F911CE7" w:rsidR="00D935B5" w:rsidRPr="00323149" w:rsidRDefault="00D935B5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2B9F3C46" w14:textId="77777777" w:rsidR="00927BDE" w:rsidRPr="00323149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¿Por qué elegir Foton y Andes Motor una empresa del grupo Kaufmann?</w:t>
      </w:r>
    </w:p>
    <w:p w14:paraId="04C134CF" w14:textId="77777777" w:rsidR="000C02D2" w:rsidRPr="00323149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Pr="00323149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</w:t>
      </w:r>
      <w:r w:rsidR="00E359B6" w:rsidRPr="00323149">
        <w:t xml:space="preserve">ha comercializado más </w:t>
      </w:r>
      <w:r w:rsidRPr="00323149">
        <w:t xml:space="preserve">de 40.000 buses </w:t>
      </w:r>
    </w:p>
    <w:p w14:paraId="123DA3C1" w14:textId="031397E2" w:rsidR="003F1ADA" w:rsidRPr="00323149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en Chile cuenta con una flota de </w:t>
      </w:r>
      <w:r w:rsidR="008F25C9" w:rsidRPr="00323149">
        <w:t>1</w:t>
      </w:r>
      <w:r w:rsidR="000C02D2" w:rsidRPr="00323149">
        <w:t>.</w:t>
      </w:r>
      <w:r w:rsidR="008F25C9" w:rsidRPr="00323149">
        <w:t>350</w:t>
      </w:r>
      <w:r w:rsidRPr="00323149">
        <w:t xml:space="preserve"> buses eléctricos en el sistema Red Ex Transantiago operando.</w:t>
      </w:r>
    </w:p>
    <w:p w14:paraId="79052B51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tiene una experiencia de más de 65 años en el mercado</w:t>
      </w:r>
    </w:p>
    <w:p w14:paraId="565BC9E5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ocupa el lugar N°1 en participación de mercado de buses de transporte público</w:t>
      </w:r>
    </w:p>
    <w:p w14:paraId="1A5D3F9E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Vasta experiencia en el mantenimiento, certificación y atención de vehículos comerciales.</w:t>
      </w:r>
    </w:p>
    <w:p w14:paraId="065E59AF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Más de 500 técnicos distribuidos en la más de 27 sucursales desde Arica hasta Punta Arenas.</w:t>
      </w:r>
    </w:p>
    <w:p w14:paraId="68855AE9" w14:textId="77777777" w:rsidR="00EE6388" w:rsidRPr="00323149" w:rsidRDefault="00EE6388" w:rsidP="00EE6388">
      <w:pPr>
        <w:pStyle w:val="Prrafodelista"/>
        <w:spacing w:after="0"/>
        <w:ind w:left="1080"/>
        <w:jc w:val="both"/>
      </w:pPr>
    </w:p>
    <w:p w14:paraId="6CA33469" w14:textId="6A4EE0EB" w:rsidR="00584A02" w:rsidRDefault="00584A02" w:rsidP="00584A02">
      <w:pPr>
        <w:spacing w:after="0"/>
        <w:jc w:val="both"/>
      </w:pPr>
    </w:p>
    <w:p w14:paraId="6065A248" w14:textId="77777777" w:rsidR="001A6445" w:rsidRDefault="001A6445" w:rsidP="00584A02">
      <w:pPr>
        <w:spacing w:after="0"/>
        <w:jc w:val="both"/>
      </w:pPr>
    </w:p>
    <w:p w14:paraId="0C7E0482" w14:textId="77777777" w:rsidR="001A6445" w:rsidRPr="00323149" w:rsidRDefault="001A6445" w:rsidP="00584A02">
      <w:pPr>
        <w:spacing w:after="0"/>
        <w:jc w:val="both"/>
      </w:pPr>
    </w:p>
    <w:p w14:paraId="6F1788E3" w14:textId="74EB4D6B" w:rsidR="009F2AB4" w:rsidRPr="00323149" w:rsidRDefault="009F2AB4" w:rsidP="00584A02">
      <w:pPr>
        <w:spacing w:after="0"/>
        <w:jc w:val="both"/>
      </w:pPr>
    </w:p>
    <w:p w14:paraId="020603E0" w14:textId="3BCF618C" w:rsidR="009F2AB4" w:rsidRPr="00323149" w:rsidRDefault="009F2AB4" w:rsidP="00584A02">
      <w:pPr>
        <w:spacing w:after="0"/>
        <w:jc w:val="both"/>
      </w:pPr>
    </w:p>
    <w:p w14:paraId="1DDE020B" w14:textId="690123BB" w:rsidR="009F2AB4" w:rsidRPr="00323149" w:rsidRDefault="009F2AB4" w:rsidP="00584A02">
      <w:pPr>
        <w:spacing w:after="0"/>
        <w:jc w:val="both"/>
      </w:pPr>
    </w:p>
    <w:p w14:paraId="3881FF24" w14:textId="77777777" w:rsidR="002219B1" w:rsidRPr="00323149" w:rsidRDefault="002219B1" w:rsidP="002219B1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6E25DA1F" w14:textId="77777777" w:rsidR="002219B1" w:rsidRPr="00323149" w:rsidRDefault="002219B1" w:rsidP="002219B1">
      <w:pPr>
        <w:pStyle w:val="Prrafodelista"/>
        <w:spacing w:after="0"/>
        <w:ind w:left="360"/>
        <w:jc w:val="both"/>
      </w:pPr>
    </w:p>
    <w:p w14:paraId="3D2DD37E" w14:textId="77777777" w:rsidR="002219B1" w:rsidRPr="00C62F45" w:rsidRDefault="002219B1" w:rsidP="002219B1">
      <w:pPr>
        <w:pStyle w:val="Prrafodelista"/>
        <w:numPr>
          <w:ilvl w:val="0"/>
          <w:numId w:val="18"/>
        </w:numPr>
        <w:spacing w:after="0"/>
        <w:jc w:val="both"/>
        <w:rPr>
          <w:bCs/>
        </w:rPr>
      </w:pPr>
      <w:bookmarkStart w:id="3" w:name="_Hlk204088396"/>
      <w:r w:rsidRPr="00C62F45">
        <w:rPr>
          <w:bCs/>
        </w:rPr>
        <w:t xml:space="preserve">Valor unitario por bus: </w:t>
      </w:r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precio_unitario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 xml:space="preserve">.- </w:t>
      </w:r>
      <w:r w:rsidRPr="00C62F45">
        <w:rPr>
          <w:bCs/>
        </w:rPr>
        <w:t>+ IVA</w:t>
      </w:r>
      <w:bookmarkEnd w:id="3"/>
      <w:r w:rsidRPr="00C62F45">
        <w:rPr>
          <w:bCs/>
        </w:rPr>
        <w:t>.</w:t>
      </w:r>
    </w:p>
    <w:p w14:paraId="221768E9" w14:textId="77777777" w:rsidR="002219B1" w:rsidRPr="00323149" w:rsidRDefault="002219B1" w:rsidP="002219B1">
      <w:pPr>
        <w:pStyle w:val="Prrafodelista"/>
        <w:spacing w:after="0"/>
        <w:ind w:left="1080"/>
        <w:jc w:val="both"/>
        <w:rPr>
          <w:bCs/>
        </w:rPr>
      </w:pPr>
    </w:p>
    <w:p w14:paraId="772067D7" w14:textId="77777777" w:rsidR="002219B1" w:rsidRPr="00BF5EC6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313CA1F6" w14:textId="77777777" w:rsidR="002219B1" w:rsidRPr="00BF5EC6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}}</w:t>
      </w:r>
    </w:p>
    <w:p w14:paraId="7E1E21C5" w14:textId="77777777" w:rsidR="002219B1" w:rsidRPr="00323149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650286BD" w14:textId="77777777" w:rsidR="002219B1" w:rsidRPr="00323149" w:rsidRDefault="002219B1" w:rsidP="002219B1">
      <w:pPr>
        <w:spacing w:after="0"/>
        <w:jc w:val="both"/>
        <w:rPr>
          <w:bCs/>
        </w:rPr>
      </w:pPr>
    </w:p>
    <w:p w14:paraId="2CF7EA63" w14:textId="77777777" w:rsidR="002219B1" w:rsidRPr="00323149" w:rsidRDefault="002219B1" w:rsidP="002219B1">
      <w:pPr>
        <w:pStyle w:val="Prrafodelista"/>
        <w:numPr>
          <w:ilvl w:val="0"/>
          <w:numId w:val="2"/>
        </w:numPr>
        <w:spacing w:after="0"/>
        <w:jc w:val="both"/>
      </w:pPr>
      <w:bookmarkStart w:id="4" w:name="_Hlk204088642"/>
      <w:bookmarkStart w:id="5" w:name="_Hlk204088618"/>
      <w:r w:rsidRPr="00323149">
        <w:t>Condiciones generales cotización</w:t>
      </w:r>
    </w:p>
    <w:bookmarkEnd w:id="4"/>
    <w:p w14:paraId="3DE796C1" w14:textId="77777777" w:rsidR="002219B1" w:rsidRPr="00323149" w:rsidRDefault="002219B1" w:rsidP="002219B1">
      <w:pPr>
        <w:spacing w:after="0"/>
        <w:jc w:val="both"/>
      </w:pPr>
    </w:p>
    <w:p w14:paraId="788F4C31" w14:textId="4CA45F2F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bookmarkStart w:id="6" w:name="_Hlk204088658"/>
      <w:r w:rsidRPr="00323149">
        <w:t>Lugar de entrega:</w:t>
      </w:r>
      <w:r>
        <w:t xml:space="preserve"> </w:t>
      </w:r>
      <w:r w:rsidR="0070150A" w:rsidRPr="0070150A">
        <w:t xml:space="preserve">{{ </w:t>
      </w:r>
      <w:proofErr w:type="spellStart"/>
      <w:r w:rsidR="0070150A" w:rsidRPr="0070150A">
        <w:t>lugar_entrega</w:t>
      </w:r>
      <w:proofErr w:type="spellEnd"/>
      <w:r w:rsidR="0070150A" w:rsidRPr="0070150A">
        <w:t xml:space="preserve"> }}</w:t>
      </w:r>
      <w:r w:rsidR="0070150A">
        <w:t xml:space="preserve">, </w:t>
      </w:r>
      <w:r w:rsidRPr="00323149">
        <w:t xml:space="preserve">Chile. </w:t>
      </w:r>
    </w:p>
    <w:p w14:paraId="2C6AEB17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1CC98B6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7AF6A5AB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633E7F7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6FADCDA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79B85BEE" w14:textId="2AAB8671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 xml:space="preserve">30 </w:t>
      </w:r>
      <w:r w:rsidR="00C4029A">
        <w:t>días</w:t>
      </w:r>
      <w:r>
        <w:t xml:space="preserve"> contados desde la presentación de esta propuesta.</w:t>
      </w:r>
    </w:p>
    <w:p w14:paraId="30ABC3DB" w14:textId="77777777" w:rsidR="002219B1" w:rsidRPr="00323149" w:rsidRDefault="002219B1" w:rsidP="002219B1">
      <w:pPr>
        <w:spacing w:after="0"/>
        <w:jc w:val="both"/>
      </w:pPr>
    </w:p>
    <w:p w14:paraId="48856EEB" w14:textId="77777777" w:rsidR="002219B1" w:rsidRPr="00323149" w:rsidRDefault="002219B1" w:rsidP="002219B1">
      <w:pPr>
        <w:spacing w:after="0"/>
        <w:jc w:val="both"/>
      </w:pPr>
      <w:r w:rsidRPr="00323149">
        <w:t>Atento a sus consultas, se despide cordialmente,</w:t>
      </w:r>
      <w:bookmarkEnd w:id="6"/>
    </w:p>
    <w:p w14:paraId="41FCF65A" w14:textId="77777777" w:rsidR="002219B1" w:rsidRPr="00323149" w:rsidRDefault="002219B1" w:rsidP="002219B1">
      <w:pPr>
        <w:spacing w:after="0"/>
        <w:jc w:val="both"/>
      </w:pPr>
    </w:p>
    <w:p w14:paraId="2083B164" w14:textId="77777777" w:rsidR="002219B1" w:rsidRPr="00323149" w:rsidRDefault="002219B1" w:rsidP="002219B1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2219B1" w:rsidRPr="00323149" w14:paraId="0C30A1D7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773902DF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7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70C358" wp14:editId="1502BC3F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1301208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2219B1" w:rsidRPr="00323149" w14:paraId="3B7C23A8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0BD5BEB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FC75FC" wp14:editId="044707C3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"/>
    <w:bookmarkEnd w:id="7"/>
    <w:p w14:paraId="2933343B" w14:textId="0989DAD5" w:rsidR="00B269B3" w:rsidRDefault="00C37109" w:rsidP="00C37109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sectPr w:rsidR="00B269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B954" w14:textId="77777777" w:rsidR="00B53C4A" w:rsidRPr="00323149" w:rsidRDefault="00B53C4A" w:rsidP="003118D9">
      <w:pPr>
        <w:spacing w:after="0" w:line="240" w:lineRule="auto"/>
      </w:pPr>
      <w:r w:rsidRPr="00323149">
        <w:separator/>
      </w:r>
    </w:p>
  </w:endnote>
  <w:endnote w:type="continuationSeparator" w:id="0">
    <w:p w14:paraId="24313D37" w14:textId="77777777" w:rsidR="00B53C4A" w:rsidRPr="00323149" w:rsidRDefault="00B53C4A" w:rsidP="003118D9">
      <w:pPr>
        <w:spacing w:after="0" w:line="240" w:lineRule="auto"/>
      </w:pPr>
      <w:r w:rsidRPr="00323149">
        <w:continuationSeparator/>
      </w:r>
    </w:p>
  </w:endnote>
  <w:endnote w:type="continuationNotice" w:id="1">
    <w:p w14:paraId="559C2764" w14:textId="77777777" w:rsidR="00B53C4A" w:rsidRPr="00323149" w:rsidRDefault="00B53C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Pr="0032314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Pr="00323149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323149">
      <w:rPr>
        <w:color w:val="8496B0" w:themeColor="text2" w:themeTint="99"/>
        <w:spacing w:val="60"/>
        <w:sz w:val="24"/>
        <w:szCs w:val="24"/>
      </w:rPr>
      <w:t>Página</w:t>
    </w:r>
    <w:r w:rsidRPr="00323149">
      <w:rPr>
        <w:color w:val="8496B0" w:themeColor="text2" w:themeTint="99"/>
        <w:sz w:val="24"/>
        <w:szCs w:val="24"/>
      </w:rPr>
      <w:t xml:space="preserve">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PAGE 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  <w:r w:rsidRPr="00323149">
      <w:rPr>
        <w:color w:val="323E4F" w:themeColor="text2" w:themeShade="BF"/>
        <w:sz w:val="24"/>
        <w:szCs w:val="24"/>
      </w:rPr>
      <w:t xml:space="preserve"> |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NUMPAGES  \* Arabic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Pr="00323149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Pr="0032314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8A5D" w14:textId="77777777" w:rsidR="00B53C4A" w:rsidRPr="00323149" w:rsidRDefault="00B53C4A" w:rsidP="003118D9">
      <w:pPr>
        <w:spacing w:after="0" w:line="240" w:lineRule="auto"/>
      </w:pPr>
      <w:r w:rsidRPr="00323149">
        <w:separator/>
      </w:r>
    </w:p>
  </w:footnote>
  <w:footnote w:type="continuationSeparator" w:id="0">
    <w:p w14:paraId="36A8C520" w14:textId="77777777" w:rsidR="00B53C4A" w:rsidRPr="00323149" w:rsidRDefault="00B53C4A" w:rsidP="003118D9">
      <w:pPr>
        <w:spacing w:after="0" w:line="240" w:lineRule="auto"/>
      </w:pPr>
      <w:r w:rsidRPr="00323149">
        <w:continuationSeparator/>
      </w:r>
    </w:p>
  </w:footnote>
  <w:footnote w:type="continuationNotice" w:id="1">
    <w:p w14:paraId="0ABA8A48" w14:textId="77777777" w:rsidR="00B53C4A" w:rsidRPr="00323149" w:rsidRDefault="00B53C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Pr="0032314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Pr="00323149" w:rsidRDefault="00F61D20" w:rsidP="00147073">
    <w:pPr>
      <w:pStyle w:val="Encabezado"/>
      <w:jc w:val="center"/>
    </w:pPr>
    <w:r w:rsidRPr="00323149"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Pr="0032314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AD8C7E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8EAC5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737E46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7D19F3"/>
    <w:multiLevelType w:val="hybridMultilevel"/>
    <w:tmpl w:val="754C6DE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1"/>
  </w:num>
  <w:num w:numId="2" w16cid:durableId="1699165119">
    <w:abstractNumId w:val="4"/>
  </w:num>
  <w:num w:numId="3" w16cid:durableId="869881669">
    <w:abstractNumId w:val="17"/>
  </w:num>
  <w:num w:numId="4" w16cid:durableId="451478379">
    <w:abstractNumId w:val="14"/>
  </w:num>
  <w:num w:numId="5" w16cid:durableId="1984695422">
    <w:abstractNumId w:val="12"/>
  </w:num>
  <w:num w:numId="6" w16cid:durableId="416295420">
    <w:abstractNumId w:val="19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9"/>
  </w:num>
  <w:num w:numId="10" w16cid:durableId="1829319810">
    <w:abstractNumId w:val="15"/>
  </w:num>
  <w:num w:numId="11" w16cid:durableId="1609897608">
    <w:abstractNumId w:val="2"/>
  </w:num>
  <w:num w:numId="12" w16cid:durableId="1707557378">
    <w:abstractNumId w:val="8"/>
  </w:num>
  <w:num w:numId="13" w16cid:durableId="172494978">
    <w:abstractNumId w:val="18"/>
  </w:num>
  <w:num w:numId="14" w16cid:durableId="1833401578">
    <w:abstractNumId w:val="16"/>
  </w:num>
  <w:num w:numId="15" w16cid:durableId="173036064">
    <w:abstractNumId w:val="13"/>
  </w:num>
  <w:num w:numId="16" w16cid:durableId="607813300">
    <w:abstractNumId w:val="7"/>
  </w:num>
  <w:num w:numId="17" w16cid:durableId="1253583541">
    <w:abstractNumId w:val="3"/>
  </w:num>
  <w:num w:numId="18" w16cid:durableId="744768457">
    <w:abstractNumId w:val="1"/>
  </w:num>
  <w:num w:numId="19" w16cid:durableId="599605394">
    <w:abstractNumId w:val="10"/>
  </w:num>
  <w:num w:numId="20" w16cid:durableId="6104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16EB1"/>
    <w:rsid w:val="00027A0F"/>
    <w:rsid w:val="00041EA0"/>
    <w:rsid w:val="000500AA"/>
    <w:rsid w:val="00051272"/>
    <w:rsid w:val="00061786"/>
    <w:rsid w:val="00063406"/>
    <w:rsid w:val="00066A7B"/>
    <w:rsid w:val="00072465"/>
    <w:rsid w:val="00077E75"/>
    <w:rsid w:val="000875E0"/>
    <w:rsid w:val="000A49CD"/>
    <w:rsid w:val="000A7C13"/>
    <w:rsid w:val="000B6ADB"/>
    <w:rsid w:val="000B7285"/>
    <w:rsid w:val="000C02D2"/>
    <w:rsid w:val="000C174A"/>
    <w:rsid w:val="000C224C"/>
    <w:rsid w:val="000D5594"/>
    <w:rsid w:val="000D64CE"/>
    <w:rsid w:val="000F241A"/>
    <w:rsid w:val="001120BB"/>
    <w:rsid w:val="00121654"/>
    <w:rsid w:val="00125987"/>
    <w:rsid w:val="00134F08"/>
    <w:rsid w:val="00136348"/>
    <w:rsid w:val="001417AE"/>
    <w:rsid w:val="00143E83"/>
    <w:rsid w:val="00147073"/>
    <w:rsid w:val="0016324E"/>
    <w:rsid w:val="00165181"/>
    <w:rsid w:val="00173A0A"/>
    <w:rsid w:val="0019235A"/>
    <w:rsid w:val="00197AC3"/>
    <w:rsid w:val="001A6445"/>
    <w:rsid w:val="001A6A2F"/>
    <w:rsid w:val="001B5A89"/>
    <w:rsid w:val="001C1403"/>
    <w:rsid w:val="001C63FE"/>
    <w:rsid w:val="001D25C1"/>
    <w:rsid w:val="001E6BA6"/>
    <w:rsid w:val="001F2A59"/>
    <w:rsid w:val="001F3765"/>
    <w:rsid w:val="00211AC8"/>
    <w:rsid w:val="0021675C"/>
    <w:rsid w:val="002219B1"/>
    <w:rsid w:val="00242B1E"/>
    <w:rsid w:val="00247689"/>
    <w:rsid w:val="002476AC"/>
    <w:rsid w:val="00253566"/>
    <w:rsid w:val="00264EAB"/>
    <w:rsid w:val="002747BD"/>
    <w:rsid w:val="00286A00"/>
    <w:rsid w:val="002877FC"/>
    <w:rsid w:val="00294A33"/>
    <w:rsid w:val="00294E7C"/>
    <w:rsid w:val="002A136D"/>
    <w:rsid w:val="002B78EF"/>
    <w:rsid w:val="002B79ED"/>
    <w:rsid w:val="002C173E"/>
    <w:rsid w:val="002C5A0D"/>
    <w:rsid w:val="002C6FC0"/>
    <w:rsid w:val="002D17D7"/>
    <w:rsid w:val="002D7650"/>
    <w:rsid w:val="002E25A1"/>
    <w:rsid w:val="002F02A6"/>
    <w:rsid w:val="002F202A"/>
    <w:rsid w:val="00303A4F"/>
    <w:rsid w:val="00304A25"/>
    <w:rsid w:val="003118D9"/>
    <w:rsid w:val="0031282A"/>
    <w:rsid w:val="0031304D"/>
    <w:rsid w:val="00313D3F"/>
    <w:rsid w:val="0031673A"/>
    <w:rsid w:val="00323149"/>
    <w:rsid w:val="0032617D"/>
    <w:rsid w:val="00326D4A"/>
    <w:rsid w:val="0033282D"/>
    <w:rsid w:val="00336C06"/>
    <w:rsid w:val="00340640"/>
    <w:rsid w:val="00341B62"/>
    <w:rsid w:val="00346D75"/>
    <w:rsid w:val="003531D3"/>
    <w:rsid w:val="00360F38"/>
    <w:rsid w:val="00365CDF"/>
    <w:rsid w:val="003767CC"/>
    <w:rsid w:val="00392658"/>
    <w:rsid w:val="003A56CF"/>
    <w:rsid w:val="003C04B4"/>
    <w:rsid w:val="003D149F"/>
    <w:rsid w:val="003D15A1"/>
    <w:rsid w:val="003D6458"/>
    <w:rsid w:val="003F1ADA"/>
    <w:rsid w:val="003F2B7B"/>
    <w:rsid w:val="003F3AA9"/>
    <w:rsid w:val="00435E0F"/>
    <w:rsid w:val="00436F2E"/>
    <w:rsid w:val="004524A7"/>
    <w:rsid w:val="00453757"/>
    <w:rsid w:val="00455EC3"/>
    <w:rsid w:val="00467883"/>
    <w:rsid w:val="00484797"/>
    <w:rsid w:val="0048481C"/>
    <w:rsid w:val="00485EC5"/>
    <w:rsid w:val="00486967"/>
    <w:rsid w:val="00496405"/>
    <w:rsid w:val="004B165A"/>
    <w:rsid w:val="004B34E9"/>
    <w:rsid w:val="004B6196"/>
    <w:rsid w:val="004C094C"/>
    <w:rsid w:val="004C2FE2"/>
    <w:rsid w:val="004C4A37"/>
    <w:rsid w:val="004C4ADA"/>
    <w:rsid w:val="004D61C2"/>
    <w:rsid w:val="004E41D5"/>
    <w:rsid w:val="004E66A0"/>
    <w:rsid w:val="004E7B55"/>
    <w:rsid w:val="004F309B"/>
    <w:rsid w:val="004F3A43"/>
    <w:rsid w:val="005017E9"/>
    <w:rsid w:val="005132B8"/>
    <w:rsid w:val="005145F0"/>
    <w:rsid w:val="005150D1"/>
    <w:rsid w:val="0052768E"/>
    <w:rsid w:val="005279CD"/>
    <w:rsid w:val="005405A6"/>
    <w:rsid w:val="00551AC9"/>
    <w:rsid w:val="00560F9B"/>
    <w:rsid w:val="00563F1F"/>
    <w:rsid w:val="00576CF5"/>
    <w:rsid w:val="00584A02"/>
    <w:rsid w:val="0059529B"/>
    <w:rsid w:val="005A023F"/>
    <w:rsid w:val="005A1C21"/>
    <w:rsid w:val="005A41A5"/>
    <w:rsid w:val="005B2329"/>
    <w:rsid w:val="005B6578"/>
    <w:rsid w:val="005C0A47"/>
    <w:rsid w:val="005C6406"/>
    <w:rsid w:val="005F5A98"/>
    <w:rsid w:val="005F6E2D"/>
    <w:rsid w:val="005F76BD"/>
    <w:rsid w:val="00605E34"/>
    <w:rsid w:val="00613BD4"/>
    <w:rsid w:val="00615BDF"/>
    <w:rsid w:val="00626689"/>
    <w:rsid w:val="00635340"/>
    <w:rsid w:val="00642B73"/>
    <w:rsid w:val="00644106"/>
    <w:rsid w:val="006604BF"/>
    <w:rsid w:val="00677E6A"/>
    <w:rsid w:val="00682174"/>
    <w:rsid w:val="00682E7E"/>
    <w:rsid w:val="006869B2"/>
    <w:rsid w:val="00694F80"/>
    <w:rsid w:val="006A0CD7"/>
    <w:rsid w:val="006A1F3A"/>
    <w:rsid w:val="006A4499"/>
    <w:rsid w:val="006B1E5F"/>
    <w:rsid w:val="006B2478"/>
    <w:rsid w:val="006B65D0"/>
    <w:rsid w:val="006C06B1"/>
    <w:rsid w:val="006C22B0"/>
    <w:rsid w:val="0070150A"/>
    <w:rsid w:val="00717013"/>
    <w:rsid w:val="0071735F"/>
    <w:rsid w:val="00717D45"/>
    <w:rsid w:val="00721CF1"/>
    <w:rsid w:val="00722BFF"/>
    <w:rsid w:val="007338B3"/>
    <w:rsid w:val="00743538"/>
    <w:rsid w:val="00751D47"/>
    <w:rsid w:val="00756BD6"/>
    <w:rsid w:val="0076155F"/>
    <w:rsid w:val="00774FB3"/>
    <w:rsid w:val="00775995"/>
    <w:rsid w:val="00777F07"/>
    <w:rsid w:val="00781923"/>
    <w:rsid w:val="00782399"/>
    <w:rsid w:val="00784C63"/>
    <w:rsid w:val="00786F3D"/>
    <w:rsid w:val="00793FA5"/>
    <w:rsid w:val="007A2954"/>
    <w:rsid w:val="007A5919"/>
    <w:rsid w:val="007A5E77"/>
    <w:rsid w:val="007C583E"/>
    <w:rsid w:val="007E27AF"/>
    <w:rsid w:val="007E6340"/>
    <w:rsid w:val="008003A4"/>
    <w:rsid w:val="00800BF0"/>
    <w:rsid w:val="00804A9C"/>
    <w:rsid w:val="00805206"/>
    <w:rsid w:val="00805EE5"/>
    <w:rsid w:val="0081096C"/>
    <w:rsid w:val="00813BB5"/>
    <w:rsid w:val="008159D0"/>
    <w:rsid w:val="00823E2E"/>
    <w:rsid w:val="00826675"/>
    <w:rsid w:val="00837A20"/>
    <w:rsid w:val="00842E91"/>
    <w:rsid w:val="0086517C"/>
    <w:rsid w:val="008661E6"/>
    <w:rsid w:val="0087635C"/>
    <w:rsid w:val="0089370F"/>
    <w:rsid w:val="00894F5A"/>
    <w:rsid w:val="008C3C6C"/>
    <w:rsid w:val="008D3B7B"/>
    <w:rsid w:val="008D453B"/>
    <w:rsid w:val="008F0EC7"/>
    <w:rsid w:val="008F25C9"/>
    <w:rsid w:val="008F5205"/>
    <w:rsid w:val="0090510B"/>
    <w:rsid w:val="00912A60"/>
    <w:rsid w:val="009179A2"/>
    <w:rsid w:val="009225C6"/>
    <w:rsid w:val="00924E1F"/>
    <w:rsid w:val="00925C1B"/>
    <w:rsid w:val="00927BDE"/>
    <w:rsid w:val="009312E0"/>
    <w:rsid w:val="00933568"/>
    <w:rsid w:val="0093788E"/>
    <w:rsid w:val="00946435"/>
    <w:rsid w:val="00951AD9"/>
    <w:rsid w:val="00953772"/>
    <w:rsid w:val="00954141"/>
    <w:rsid w:val="00960DC3"/>
    <w:rsid w:val="00962B2D"/>
    <w:rsid w:val="00963377"/>
    <w:rsid w:val="00964A8C"/>
    <w:rsid w:val="00977A66"/>
    <w:rsid w:val="0098391A"/>
    <w:rsid w:val="00983FC7"/>
    <w:rsid w:val="00993A31"/>
    <w:rsid w:val="00996C21"/>
    <w:rsid w:val="009A0B04"/>
    <w:rsid w:val="009A57C5"/>
    <w:rsid w:val="009B5E63"/>
    <w:rsid w:val="009D32C1"/>
    <w:rsid w:val="009F03CB"/>
    <w:rsid w:val="009F2AB4"/>
    <w:rsid w:val="009F7F0B"/>
    <w:rsid w:val="00A00019"/>
    <w:rsid w:val="00A111E6"/>
    <w:rsid w:val="00A217BD"/>
    <w:rsid w:val="00A22B21"/>
    <w:rsid w:val="00A413E2"/>
    <w:rsid w:val="00A43E04"/>
    <w:rsid w:val="00A44680"/>
    <w:rsid w:val="00A46D41"/>
    <w:rsid w:val="00A473D3"/>
    <w:rsid w:val="00A52CD1"/>
    <w:rsid w:val="00A54C46"/>
    <w:rsid w:val="00A83E45"/>
    <w:rsid w:val="00AA1A09"/>
    <w:rsid w:val="00AA55EF"/>
    <w:rsid w:val="00AB6B1B"/>
    <w:rsid w:val="00AB7FCC"/>
    <w:rsid w:val="00AC2316"/>
    <w:rsid w:val="00AC2392"/>
    <w:rsid w:val="00AE221F"/>
    <w:rsid w:val="00AF1DE0"/>
    <w:rsid w:val="00AF2372"/>
    <w:rsid w:val="00AF2681"/>
    <w:rsid w:val="00B06C0C"/>
    <w:rsid w:val="00B10822"/>
    <w:rsid w:val="00B176C4"/>
    <w:rsid w:val="00B17844"/>
    <w:rsid w:val="00B269B3"/>
    <w:rsid w:val="00B3265B"/>
    <w:rsid w:val="00B41A1F"/>
    <w:rsid w:val="00B4251C"/>
    <w:rsid w:val="00B42BA5"/>
    <w:rsid w:val="00B52BF6"/>
    <w:rsid w:val="00B53C4A"/>
    <w:rsid w:val="00B566B6"/>
    <w:rsid w:val="00B56CB0"/>
    <w:rsid w:val="00B61D35"/>
    <w:rsid w:val="00B64F1D"/>
    <w:rsid w:val="00B74FE8"/>
    <w:rsid w:val="00BB2DA2"/>
    <w:rsid w:val="00BC2486"/>
    <w:rsid w:val="00BC69C0"/>
    <w:rsid w:val="00BC6C8D"/>
    <w:rsid w:val="00BC729D"/>
    <w:rsid w:val="00BC7967"/>
    <w:rsid w:val="00BD1281"/>
    <w:rsid w:val="00BF0356"/>
    <w:rsid w:val="00BF182F"/>
    <w:rsid w:val="00C031AA"/>
    <w:rsid w:val="00C0341A"/>
    <w:rsid w:val="00C058BA"/>
    <w:rsid w:val="00C0679E"/>
    <w:rsid w:val="00C113C5"/>
    <w:rsid w:val="00C11FEA"/>
    <w:rsid w:val="00C14666"/>
    <w:rsid w:val="00C2601C"/>
    <w:rsid w:val="00C36ED1"/>
    <w:rsid w:val="00C37109"/>
    <w:rsid w:val="00C37829"/>
    <w:rsid w:val="00C4029A"/>
    <w:rsid w:val="00C558C6"/>
    <w:rsid w:val="00C7153C"/>
    <w:rsid w:val="00C831B3"/>
    <w:rsid w:val="00C83291"/>
    <w:rsid w:val="00C83C90"/>
    <w:rsid w:val="00C9270C"/>
    <w:rsid w:val="00C95C2B"/>
    <w:rsid w:val="00CA5B23"/>
    <w:rsid w:val="00CC078C"/>
    <w:rsid w:val="00CC206F"/>
    <w:rsid w:val="00CC59E0"/>
    <w:rsid w:val="00CC6B68"/>
    <w:rsid w:val="00CD1110"/>
    <w:rsid w:val="00CE5D6D"/>
    <w:rsid w:val="00CF2D73"/>
    <w:rsid w:val="00D045C7"/>
    <w:rsid w:val="00D07137"/>
    <w:rsid w:val="00D30C9B"/>
    <w:rsid w:val="00D35D53"/>
    <w:rsid w:val="00D36F08"/>
    <w:rsid w:val="00D46E7D"/>
    <w:rsid w:val="00D50711"/>
    <w:rsid w:val="00D52539"/>
    <w:rsid w:val="00D52572"/>
    <w:rsid w:val="00D5319C"/>
    <w:rsid w:val="00D53A37"/>
    <w:rsid w:val="00D55B76"/>
    <w:rsid w:val="00D57EEE"/>
    <w:rsid w:val="00D611F9"/>
    <w:rsid w:val="00D62FD3"/>
    <w:rsid w:val="00D65754"/>
    <w:rsid w:val="00D76305"/>
    <w:rsid w:val="00D77C45"/>
    <w:rsid w:val="00D807BE"/>
    <w:rsid w:val="00D849FC"/>
    <w:rsid w:val="00D85A22"/>
    <w:rsid w:val="00D935B5"/>
    <w:rsid w:val="00D976B6"/>
    <w:rsid w:val="00DA4BE1"/>
    <w:rsid w:val="00DB1BB1"/>
    <w:rsid w:val="00DB6DE7"/>
    <w:rsid w:val="00DB6F5D"/>
    <w:rsid w:val="00DC316C"/>
    <w:rsid w:val="00DC5343"/>
    <w:rsid w:val="00DD0988"/>
    <w:rsid w:val="00DD2F6A"/>
    <w:rsid w:val="00DF1793"/>
    <w:rsid w:val="00DF515D"/>
    <w:rsid w:val="00DF5BB7"/>
    <w:rsid w:val="00E01D11"/>
    <w:rsid w:val="00E23A32"/>
    <w:rsid w:val="00E257EF"/>
    <w:rsid w:val="00E27301"/>
    <w:rsid w:val="00E359B6"/>
    <w:rsid w:val="00E50EF7"/>
    <w:rsid w:val="00E512CA"/>
    <w:rsid w:val="00E5139B"/>
    <w:rsid w:val="00E53BF9"/>
    <w:rsid w:val="00E542A9"/>
    <w:rsid w:val="00E616FC"/>
    <w:rsid w:val="00E77E59"/>
    <w:rsid w:val="00E82EB5"/>
    <w:rsid w:val="00E8603D"/>
    <w:rsid w:val="00E90613"/>
    <w:rsid w:val="00E923FD"/>
    <w:rsid w:val="00E94B41"/>
    <w:rsid w:val="00EA001D"/>
    <w:rsid w:val="00EC4E5A"/>
    <w:rsid w:val="00EC5284"/>
    <w:rsid w:val="00ED5F98"/>
    <w:rsid w:val="00EE6388"/>
    <w:rsid w:val="00EF5549"/>
    <w:rsid w:val="00EF5B34"/>
    <w:rsid w:val="00F02532"/>
    <w:rsid w:val="00F073B9"/>
    <w:rsid w:val="00F119AA"/>
    <w:rsid w:val="00F12D57"/>
    <w:rsid w:val="00F3034B"/>
    <w:rsid w:val="00F41F53"/>
    <w:rsid w:val="00F44E6C"/>
    <w:rsid w:val="00F45AFF"/>
    <w:rsid w:val="00F46E1F"/>
    <w:rsid w:val="00F518EB"/>
    <w:rsid w:val="00F61D20"/>
    <w:rsid w:val="00F66BC8"/>
    <w:rsid w:val="00F70262"/>
    <w:rsid w:val="00F71636"/>
    <w:rsid w:val="00F841A9"/>
    <w:rsid w:val="00F843E8"/>
    <w:rsid w:val="00F84E38"/>
    <w:rsid w:val="00F95E68"/>
    <w:rsid w:val="00FB0164"/>
    <w:rsid w:val="00FC0029"/>
    <w:rsid w:val="00FC06D7"/>
    <w:rsid w:val="00FC1CEA"/>
    <w:rsid w:val="00FC329C"/>
    <w:rsid w:val="00FC5D33"/>
    <w:rsid w:val="00FC6A40"/>
    <w:rsid w:val="00FD4E07"/>
    <w:rsid w:val="00FE31FD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B7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E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F5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4DBDA46AA55499DAC7A733C3CE77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6EDF5-0BD2-41AC-A8CC-1C31D07EBA52}"/>
      </w:docPartPr>
      <w:docPartBody>
        <w:p w:rsidR="007E6507" w:rsidRDefault="0054265B">
          <w:pPr>
            <w:pStyle w:val="84DBDA46AA55499DAC7A733C3CE773F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DD74B9498CF4788AA7BE466703C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8FFA6-FEF3-491E-9A3D-DF5E35A21128}"/>
      </w:docPartPr>
      <w:docPartBody>
        <w:p w:rsidR="007E6507" w:rsidRDefault="0054265B">
          <w:pPr>
            <w:pStyle w:val="5DD74B9498CF4788AA7BE466703C761C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76CED7023304FE3BC8382A8D9A5C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7C26A-A657-49BB-AF82-E8C7BE07F424}"/>
      </w:docPartPr>
      <w:docPartBody>
        <w:p w:rsidR="00CB4045" w:rsidRDefault="00CB4045" w:rsidP="00CB4045">
          <w:pPr>
            <w:pStyle w:val="F76CED7023304FE3BC8382A8D9A5C697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5818080C6854DA9A39C71D61C244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5A213-3872-472B-B6AC-4CBE4B1CCA63}"/>
      </w:docPartPr>
      <w:docPartBody>
        <w:p w:rsidR="00CB4045" w:rsidRDefault="00CB4045" w:rsidP="00CB4045">
          <w:pPr>
            <w:pStyle w:val="C5818080C6854DA9A39C71D61C244B71"/>
          </w:pPr>
          <w:r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1A29"/>
    <w:rsid w:val="0001664A"/>
    <w:rsid w:val="00025EDE"/>
    <w:rsid w:val="00027C6F"/>
    <w:rsid w:val="00057C6B"/>
    <w:rsid w:val="00063406"/>
    <w:rsid w:val="00083883"/>
    <w:rsid w:val="000B6ADB"/>
    <w:rsid w:val="000C2159"/>
    <w:rsid w:val="000E3B70"/>
    <w:rsid w:val="00113EF4"/>
    <w:rsid w:val="001417AE"/>
    <w:rsid w:val="0016324E"/>
    <w:rsid w:val="00164A1F"/>
    <w:rsid w:val="001B5A89"/>
    <w:rsid w:val="00253566"/>
    <w:rsid w:val="002747F4"/>
    <w:rsid w:val="002877FC"/>
    <w:rsid w:val="002A33CA"/>
    <w:rsid w:val="002B79ED"/>
    <w:rsid w:val="002C173E"/>
    <w:rsid w:val="002C5A0D"/>
    <w:rsid w:val="002D17D7"/>
    <w:rsid w:val="002D7650"/>
    <w:rsid w:val="002F202A"/>
    <w:rsid w:val="0031304D"/>
    <w:rsid w:val="0033282D"/>
    <w:rsid w:val="00360D47"/>
    <w:rsid w:val="00365CDF"/>
    <w:rsid w:val="00374B5E"/>
    <w:rsid w:val="003C04B4"/>
    <w:rsid w:val="003C3AA5"/>
    <w:rsid w:val="003D15A1"/>
    <w:rsid w:val="003F2B7B"/>
    <w:rsid w:val="003F57D7"/>
    <w:rsid w:val="00483A61"/>
    <w:rsid w:val="00486967"/>
    <w:rsid w:val="004C7076"/>
    <w:rsid w:val="005141E4"/>
    <w:rsid w:val="005279CD"/>
    <w:rsid w:val="005405A6"/>
    <w:rsid w:val="0054265B"/>
    <w:rsid w:val="00576EF7"/>
    <w:rsid w:val="0059606E"/>
    <w:rsid w:val="005A41A5"/>
    <w:rsid w:val="005B2329"/>
    <w:rsid w:val="005B2365"/>
    <w:rsid w:val="005B26B6"/>
    <w:rsid w:val="00605E34"/>
    <w:rsid w:val="00650F08"/>
    <w:rsid w:val="0065728A"/>
    <w:rsid w:val="00677E6A"/>
    <w:rsid w:val="00685BB2"/>
    <w:rsid w:val="006870A8"/>
    <w:rsid w:val="00694F80"/>
    <w:rsid w:val="006A0CD7"/>
    <w:rsid w:val="006C22B0"/>
    <w:rsid w:val="006C7656"/>
    <w:rsid w:val="006E614F"/>
    <w:rsid w:val="006F006F"/>
    <w:rsid w:val="006F31DA"/>
    <w:rsid w:val="00722BFF"/>
    <w:rsid w:val="00756BD6"/>
    <w:rsid w:val="0076155F"/>
    <w:rsid w:val="007816CC"/>
    <w:rsid w:val="007823FB"/>
    <w:rsid w:val="007B0816"/>
    <w:rsid w:val="007C0D81"/>
    <w:rsid w:val="007C583E"/>
    <w:rsid w:val="007C6EAA"/>
    <w:rsid w:val="007E6340"/>
    <w:rsid w:val="007E6507"/>
    <w:rsid w:val="00800BF0"/>
    <w:rsid w:val="00842E91"/>
    <w:rsid w:val="0085297C"/>
    <w:rsid w:val="0087635C"/>
    <w:rsid w:val="008A49A8"/>
    <w:rsid w:val="00951AD9"/>
    <w:rsid w:val="00985A16"/>
    <w:rsid w:val="00996C21"/>
    <w:rsid w:val="009A07F8"/>
    <w:rsid w:val="009B5E63"/>
    <w:rsid w:val="00A32D88"/>
    <w:rsid w:val="00A44680"/>
    <w:rsid w:val="00A7039B"/>
    <w:rsid w:val="00B3265B"/>
    <w:rsid w:val="00BB3ED6"/>
    <w:rsid w:val="00BC729D"/>
    <w:rsid w:val="00BD76B2"/>
    <w:rsid w:val="00BE7125"/>
    <w:rsid w:val="00BF27F4"/>
    <w:rsid w:val="00C10E9A"/>
    <w:rsid w:val="00C56D92"/>
    <w:rsid w:val="00CB2707"/>
    <w:rsid w:val="00CB4045"/>
    <w:rsid w:val="00CC72E4"/>
    <w:rsid w:val="00D31B13"/>
    <w:rsid w:val="00D46E7D"/>
    <w:rsid w:val="00D60CE2"/>
    <w:rsid w:val="00DB1BB1"/>
    <w:rsid w:val="00DB6DE7"/>
    <w:rsid w:val="00DC5343"/>
    <w:rsid w:val="00E02CCF"/>
    <w:rsid w:val="00E1617C"/>
    <w:rsid w:val="00E3447F"/>
    <w:rsid w:val="00E73676"/>
    <w:rsid w:val="00E77E59"/>
    <w:rsid w:val="00E923FD"/>
    <w:rsid w:val="00EC4035"/>
    <w:rsid w:val="00ED08FF"/>
    <w:rsid w:val="00EF5B34"/>
    <w:rsid w:val="00F27F24"/>
    <w:rsid w:val="00FC329C"/>
    <w:rsid w:val="00FC448A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4045"/>
  </w:style>
  <w:style w:type="paragraph" w:customStyle="1" w:styleId="DE59A8B3814E4FFAA5C910B897D1D806">
    <w:name w:val="DE59A8B3814E4FFAA5C910B897D1D806"/>
  </w:style>
  <w:style w:type="paragraph" w:customStyle="1" w:styleId="84DBDA46AA55499DAC7A733C3CE773FB">
    <w:name w:val="84DBDA46AA55499DAC7A733C3CE773FB"/>
  </w:style>
  <w:style w:type="paragraph" w:customStyle="1" w:styleId="5DD74B9498CF4788AA7BE466703C761C">
    <w:name w:val="5DD74B9498CF4788AA7BE466703C761C"/>
  </w:style>
  <w:style w:type="paragraph" w:customStyle="1" w:styleId="F76CED7023304FE3BC8382A8D9A5C697">
    <w:name w:val="F76CED7023304FE3BC8382A8D9A5C697"/>
    <w:rsid w:val="00CB4045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5818080C6854DA9A39C71D61C244B71">
    <w:name w:val="C5818080C6854DA9A39C71D61C244B71"/>
    <w:rsid w:val="00CB4045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146</TotalTime>
  <Pages>4</Pages>
  <Words>489</Words>
  <Characters>2684</Characters>
  <Application>Microsoft Office Word</Application>
  <DocSecurity>0</DocSecurity>
  <Lines>184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39</cp:revision>
  <cp:lastPrinted>2025-12-02T23:32:00Z</cp:lastPrinted>
  <dcterms:created xsi:type="dcterms:W3CDTF">2025-11-04T18:50:00Z</dcterms:created>
  <dcterms:modified xsi:type="dcterms:W3CDTF">2026-04-08T00:10:00Z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2026-04-03T23:10:42Z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003579ba-5135-43da-95aa-3a327cce3f05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