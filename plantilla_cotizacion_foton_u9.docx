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17ADE" w14:textId="78F886A5" w:rsidR="00147073" w:rsidRPr="00323149" w:rsidRDefault="00D045C7" w:rsidP="005A023F">
      <w:pPr>
        <w:spacing w:after="0"/>
        <w:ind w:left="708" w:hanging="708"/>
        <w:jc w:val="right"/>
      </w:pPr>
      <w:r w:rsidRPr="00323149">
        <w:t xml:space="preserve"> </w:t>
      </w:r>
      <w:r w:rsidR="00760992" w:rsidRPr="00760992">
        <w:t>{{ fecha_larga }}</w:t>
      </w:r>
    </w:p>
    <w:p w14:paraId="5AA3463A" w14:textId="108D24D4" w:rsidR="00147073" w:rsidRPr="00323149" w:rsidRDefault="00D045C7" w:rsidP="007C551B">
      <w:pPr>
        <w:spacing w:after="0"/>
        <w:jc w:val="right"/>
      </w:pPr>
      <w:r w:rsidRPr="00323149">
        <w:t>Cotización</w:t>
      </w:r>
      <w:r w:rsidR="00635340" w:rsidRPr="00323149">
        <w:t xml:space="preserve"> n° </w:t>
      </w:r>
      <w:r w:rsidR="00760992" w:rsidRPr="00760992">
        <w:t>{{ numero_cotizacion }}</w:t>
      </w:r>
    </w:p>
    <w:p w14:paraId="7D455E6A" w14:textId="5F7A8FF0" w:rsidR="00F41F53" w:rsidRPr="00323149" w:rsidRDefault="00F95E68" w:rsidP="00F95E68">
      <w:pPr>
        <w:jc w:val="center"/>
        <w:rPr>
          <w:b/>
          <w:bCs/>
          <w:sz w:val="24"/>
          <w:szCs w:val="24"/>
        </w:rPr>
      </w:pPr>
      <w:r w:rsidRPr="00323149">
        <w:rPr>
          <w:b/>
          <w:bCs/>
          <w:sz w:val="24"/>
          <w:szCs w:val="24"/>
        </w:rPr>
        <w:t>Propuesta FOTON U9</w:t>
      </w:r>
    </w:p>
    <w:p w14:paraId="44CA0606" w14:textId="219CD0D2" w:rsidR="00147073" w:rsidRPr="00323149" w:rsidRDefault="00147073" w:rsidP="00147073">
      <w:pPr>
        <w:spacing w:after="0"/>
        <w:jc w:val="both"/>
      </w:pPr>
      <w:r w:rsidRPr="00323149">
        <w:t>Señor</w:t>
      </w:r>
      <w:r w:rsidR="00BC2486" w:rsidRPr="00323149">
        <w:t>(a)</w:t>
      </w:r>
      <w:r w:rsidRPr="00323149">
        <w:t>,</w:t>
      </w:r>
      <w:r w:rsidR="00784C63" w:rsidRPr="00323149">
        <w:t xml:space="preserve"> </w:t>
      </w:r>
    </w:p>
    <w:p w14:paraId="077E3AC8" w14:textId="77777777" w:rsidR="008D4EDE" w:rsidRDefault="008D4EDE" w:rsidP="00147073">
      <w:pPr>
        <w:spacing w:after="0"/>
        <w:jc w:val="both"/>
      </w:pPr>
      <w:r w:rsidRPr="008D4EDE">
        <w:t>{{ cliente }}</w:t>
      </w:r>
    </w:p>
    <w:p w14:paraId="5DAF9BA0" w14:textId="296AF679" w:rsidR="004E41D5" w:rsidRPr="00323149" w:rsidRDefault="004E41D5" w:rsidP="00147073">
      <w:pPr>
        <w:spacing w:after="0"/>
        <w:jc w:val="both"/>
        <w:rPr>
          <w:u w:val="single"/>
        </w:rPr>
      </w:pPr>
      <w:r w:rsidRPr="00323149">
        <w:rPr>
          <w:u w:val="single"/>
        </w:rPr>
        <w:t>PTE.</w:t>
      </w:r>
    </w:p>
    <w:p w14:paraId="7DF17D7E" w14:textId="77777777" w:rsidR="00147073" w:rsidRPr="00323149" w:rsidRDefault="00147073" w:rsidP="00147073">
      <w:pPr>
        <w:spacing w:after="0"/>
        <w:jc w:val="both"/>
        <w:rPr>
          <w:u w:val="single"/>
        </w:rPr>
      </w:pPr>
    </w:p>
    <w:p w14:paraId="153A6C08" w14:textId="3F97CF27" w:rsidR="00C37109" w:rsidRPr="00323149" w:rsidRDefault="00147073" w:rsidP="00147073">
      <w:pPr>
        <w:spacing w:after="0"/>
        <w:jc w:val="both"/>
      </w:pPr>
      <w:r w:rsidRPr="00323149">
        <w:t>De nuestra consideración:</w:t>
      </w:r>
    </w:p>
    <w:p w14:paraId="678B94EE" w14:textId="77777777" w:rsidR="00147073" w:rsidRPr="00323149" w:rsidRDefault="00147073" w:rsidP="00147073">
      <w:pPr>
        <w:spacing w:after="0"/>
        <w:jc w:val="both"/>
      </w:pPr>
      <w:r w:rsidRPr="00323149">
        <w:t>Junto con saludarlo, nos es grato cotizar a Ud. lo siguiente:</w:t>
      </w:r>
    </w:p>
    <w:p w14:paraId="70DD6778" w14:textId="77777777" w:rsidR="00147073" w:rsidRPr="00323149" w:rsidRDefault="00147073" w:rsidP="00147073">
      <w:pPr>
        <w:spacing w:after="0"/>
        <w:jc w:val="both"/>
      </w:pPr>
    </w:p>
    <w:p w14:paraId="76D23CFE" w14:textId="5767FB32" w:rsidR="00341B62" w:rsidRDefault="00147073" w:rsidP="00341B62">
      <w:pPr>
        <w:pStyle w:val="Prrafodelista"/>
        <w:numPr>
          <w:ilvl w:val="0"/>
          <w:numId w:val="1"/>
        </w:numPr>
        <w:spacing w:after="0"/>
        <w:jc w:val="both"/>
      </w:pPr>
      <w:r w:rsidRPr="00323149">
        <w:t xml:space="preserve">DESCRIPCIÓN: </w:t>
      </w:r>
      <w:r w:rsidR="008D4EDE" w:rsidRPr="008D4EDE">
        <w:t>{{</w:t>
      </w:r>
      <w:r w:rsidR="00F720A4">
        <w:t xml:space="preserve"> </w:t>
      </w:r>
      <w:r w:rsidR="008D4EDE" w:rsidRPr="008D4EDE">
        <w:t>cantidad_unidades</w:t>
      </w:r>
      <w:r w:rsidR="00F720A4">
        <w:t xml:space="preserve"> </w:t>
      </w:r>
      <w:r w:rsidR="008D4EDE" w:rsidRPr="008D4EDE">
        <w:t>}}</w:t>
      </w:r>
      <w:r w:rsidR="00954141" w:rsidRPr="00323149">
        <w:t xml:space="preserve"> </w:t>
      </w:r>
      <w:r w:rsidRPr="00323149">
        <w:t>Bus</w:t>
      </w:r>
      <w:r w:rsidR="00D76305" w:rsidRPr="00323149">
        <w:t>es</w:t>
      </w:r>
      <w:r w:rsidRPr="00323149">
        <w:t xml:space="preserve"> </w:t>
      </w:r>
      <w:r w:rsidR="00993A31" w:rsidRPr="00323149">
        <w:t>Eléctric</w:t>
      </w:r>
      <w:r w:rsidR="00912A60" w:rsidRPr="00323149">
        <w:t>o</w:t>
      </w:r>
      <w:r w:rsidR="00D76305" w:rsidRPr="00323149">
        <w:t>s</w:t>
      </w:r>
      <w:r w:rsidRPr="00323149">
        <w:t xml:space="preserve">, </w:t>
      </w:r>
      <w:r w:rsidR="00341B62" w:rsidRPr="00323149">
        <w:t xml:space="preserve">Marca FOTON, </w:t>
      </w:r>
      <w:r w:rsidRPr="00323149">
        <w:t xml:space="preserve">Modelo </w:t>
      </w:r>
      <w:sdt>
        <w:sdtPr>
          <w:id w:val="-1046368067"/>
          <w:placeholder>
            <w:docPart w:val="DE59A8B3814E4FFAA5C910B897D1D806"/>
          </w:placeholder>
        </w:sdtPr>
        <w:sdtContent>
          <w:r w:rsidR="009A57C5" w:rsidRPr="00323149">
            <w:t>U9</w:t>
          </w:r>
          <w:r w:rsidR="00E257EF" w:rsidRPr="00323149">
            <w:t xml:space="preserve"> </w:t>
          </w:r>
        </w:sdtContent>
      </w:sdt>
      <w:r w:rsidR="00341B62" w:rsidRPr="00323149">
        <w:t xml:space="preserve">de </w:t>
      </w:r>
      <w:r w:rsidRPr="00323149">
        <w:t xml:space="preserve">carrocería </w:t>
      </w:r>
      <w:r w:rsidR="00993A31" w:rsidRPr="00323149">
        <w:t xml:space="preserve">monocasco </w:t>
      </w:r>
      <w:r w:rsidR="00341B62" w:rsidRPr="00323149">
        <w:t>Urbano</w:t>
      </w:r>
      <w:r w:rsidR="000D5594" w:rsidRPr="00323149">
        <w:t xml:space="preserve"> estándar RED</w:t>
      </w:r>
      <w:r w:rsidR="006604BF" w:rsidRPr="00323149">
        <w:t>, año 202</w:t>
      </w:r>
      <w:r w:rsidR="00AF2681" w:rsidRPr="00323149">
        <w:t>6</w:t>
      </w:r>
      <w:r w:rsidR="006604BF" w:rsidRPr="00323149">
        <w:t>.</w:t>
      </w:r>
    </w:p>
    <w:p w14:paraId="254F0F4C" w14:textId="77777777" w:rsidR="00302413" w:rsidRPr="00323149" w:rsidRDefault="00302413" w:rsidP="00302413">
      <w:pPr>
        <w:pStyle w:val="Prrafodelista"/>
        <w:spacing w:after="0"/>
        <w:jc w:val="both"/>
      </w:pPr>
    </w:p>
    <w:p w14:paraId="7A7AE145" w14:textId="77777777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</w:t>
      </w:r>
      <w:r w:rsidR="00993A31" w:rsidRPr="00323149">
        <w:t>Características Generales del Bus</w:t>
      </w:r>
    </w:p>
    <w:p w14:paraId="5720FDCA" w14:textId="77777777" w:rsidR="00993A31" w:rsidRPr="00323149" w:rsidRDefault="00993A31" w:rsidP="00993A31">
      <w:pPr>
        <w:pStyle w:val="Prrafodelista"/>
        <w:spacing w:after="0"/>
        <w:ind w:left="180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635FF602" w14:textId="77777777" w:rsidTr="00A1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7B513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68BE30B8" w14:textId="77777777" w:rsidR="00A111E6" w:rsidRPr="00323149" w:rsidRDefault="00A111E6" w:rsidP="00993A31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E7427A1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36D8B8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Asientos</w:t>
            </w:r>
          </w:p>
        </w:tc>
        <w:tc>
          <w:tcPr>
            <w:tcW w:w="4414" w:type="dxa"/>
          </w:tcPr>
          <w:p w14:paraId="4C8ED452" w14:textId="04603E78" w:rsidR="00A111E6" w:rsidRPr="00323149" w:rsidRDefault="00000000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id w:val="2123415200"/>
                <w:placeholder>
                  <w:docPart w:val="84DBDA46AA55499DAC7A733C3CE773FB"/>
                </w:placeholder>
              </w:sdtPr>
              <w:sdtContent>
                <w:r w:rsidR="000D5594" w:rsidRPr="00323149">
                  <w:t>2</w:t>
                </w:r>
                <w:r w:rsidR="00C95674">
                  <w:t>7</w:t>
                </w:r>
                <w:r w:rsidR="00341B62" w:rsidRPr="00323149">
                  <w:t xml:space="preserve"> </w:t>
                </w:r>
              </w:sdtContent>
            </w:sdt>
            <w:r w:rsidR="000D5594" w:rsidRPr="00323149">
              <w:t>Asientos</w:t>
            </w:r>
            <w:r w:rsidR="00294E7C" w:rsidRPr="00323149">
              <w:t xml:space="preserve"> </w:t>
            </w:r>
            <w:r w:rsidR="00E616FC" w:rsidRPr="00323149">
              <w:t>+</w:t>
            </w:r>
            <w:r w:rsidR="005F5A98" w:rsidRPr="00323149">
              <w:t xml:space="preserve"> 1 abatible +</w:t>
            </w:r>
            <w:r w:rsidR="00E616FC" w:rsidRPr="00323149">
              <w:t xml:space="preserve"> 1</w:t>
            </w:r>
            <w:r w:rsidR="000D5594" w:rsidRPr="00323149">
              <w:t xml:space="preserve"> Conductor</w:t>
            </w:r>
          </w:p>
        </w:tc>
      </w:tr>
      <w:tr w:rsidR="00A111E6" w:rsidRPr="00323149" w14:paraId="631AC9BE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9211D28" w14:textId="77777777" w:rsidR="00A111E6" w:rsidRPr="00323149" w:rsidRDefault="005B6578" w:rsidP="00993A31">
            <w:pPr>
              <w:pStyle w:val="Prrafodelista"/>
              <w:ind w:left="0"/>
              <w:jc w:val="both"/>
            </w:pPr>
            <w:r w:rsidRPr="00323149">
              <w:t>Capacidad Total</w:t>
            </w:r>
          </w:p>
        </w:tc>
        <w:tc>
          <w:tcPr>
            <w:tcW w:w="4414" w:type="dxa"/>
          </w:tcPr>
          <w:p w14:paraId="36688749" w14:textId="513403DD" w:rsidR="00A111E6" w:rsidRPr="00323149" w:rsidRDefault="00000000" w:rsidP="00027A0F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id w:val="-37351058"/>
                <w:placeholder>
                  <w:docPart w:val="84DBDA46AA55499DAC7A733C3CE773FB"/>
                </w:placeholder>
              </w:sdtPr>
              <w:sdtContent>
                <w:sdt>
                  <w:sdtPr>
                    <w:id w:val="2008394233"/>
                    <w:placeholder>
                      <w:docPart w:val="5DD74B9498CF4788AA7BE466703C761C"/>
                    </w:placeholder>
                  </w:sdtPr>
                  <w:sdtContent>
                    <w:r w:rsidR="00DC316C" w:rsidRPr="00323149">
                      <w:t>5</w:t>
                    </w:r>
                    <w:r w:rsidR="00B077DF">
                      <w:t>5</w:t>
                    </w:r>
                    <w:r w:rsidR="00DC316C" w:rsidRPr="00323149">
                      <w:t xml:space="preserve"> </w:t>
                    </w:r>
                  </w:sdtContent>
                </w:sdt>
                <w:r w:rsidR="005B6578" w:rsidRPr="00323149">
                  <w:t>pasajeros</w:t>
                </w:r>
                <w:r w:rsidR="00C14666" w:rsidRPr="00323149">
                  <w:t xml:space="preserve"> </w:t>
                </w:r>
              </w:sdtContent>
            </w:sdt>
          </w:p>
        </w:tc>
      </w:tr>
      <w:tr w:rsidR="00A111E6" w:rsidRPr="00323149" w14:paraId="6802B6F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5BA7024" w14:textId="3723E533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Dimensiones (mm)</w:t>
            </w:r>
          </w:p>
        </w:tc>
        <w:tc>
          <w:tcPr>
            <w:tcW w:w="4414" w:type="dxa"/>
          </w:tcPr>
          <w:p w14:paraId="2C6CE10F" w14:textId="6F67B43E" w:rsidR="00A111E6" w:rsidRPr="00323149" w:rsidRDefault="00E616FC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8900</w:t>
            </w:r>
            <w:r w:rsidR="000D5594" w:rsidRPr="00323149">
              <w:rPr>
                <w:rFonts w:hint="eastAsia"/>
              </w:rPr>
              <w:t>*2</w:t>
            </w:r>
            <w:r w:rsidR="00C95674">
              <w:t>4</w:t>
            </w:r>
            <w:r w:rsidR="000D5594" w:rsidRPr="00323149">
              <w:rPr>
                <w:rFonts w:hint="eastAsia"/>
              </w:rPr>
              <w:t>50*3</w:t>
            </w:r>
            <w:r w:rsidR="00C95674">
              <w:t>160</w:t>
            </w:r>
          </w:p>
        </w:tc>
      </w:tr>
      <w:tr w:rsidR="00A111E6" w:rsidRPr="00323149" w14:paraId="4A08464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B321C9D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Material Carrocería</w:t>
            </w:r>
          </w:p>
        </w:tc>
        <w:tc>
          <w:tcPr>
            <w:tcW w:w="4414" w:type="dxa"/>
          </w:tcPr>
          <w:p w14:paraId="5C8088AD" w14:textId="77777777" w:rsidR="00A111E6" w:rsidRPr="00323149" w:rsidRDefault="005B6578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Acero</w:t>
            </w:r>
          </w:p>
        </w:tc>
      </w:tr>
      <w:tr w:rsidR="00A111E6" w:rsidRPr="00323149" w14:paraId="76C654E8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A7D5EDF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Bruto Vehicular</w:t>
            </w:r>
          </w:p>
        </w:tc>
        <w:tc>
          <w:tcPr>
            <w:tcW w:w="4414" w:type="dxa"/>
          </w:tcPr>
          <w:p w14:paraId="76AD709E" w14:textId="314C5E18" w:rsidR="00A111E6" w:rsidRPr="00323149" w:rsidRDefault="005B6578" w:rsidP="005B6578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</w:t>
            </w:r>
            <w:r w:rsidR="000C174A" w:rsidRPr="00323149">
              <w:t>4</w:t>
            </w:r>
            <w:r w:rsidR="00B52BF6" w:rsidRPr="00323149">
              <w:t>.</w:t>
            </w:r>
            <w:r w:rsidR="00775995" w:rsidRPr="00323149">
              <w:t>0</w:t>
            </w:r>
            <w:r w:rsidR="00B52BF6" w:rsidRPr="00323149">
              <w:t>00</w:t>
            </w:r>
            <w:r w:rsidR="00341B62" w:rsidRPr="00323149">
              <w:t xml:space="preserve"> kg</w:t>
            </w:r>
          </w:p>
        </w:tc>
      </w:tr>
      <w:tr w:rsidR="00A111E6" w:rsidRPr="00323149" w14:paraId="6ED051D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B43DB2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Peso Neto</w:t>
            </w:r>
          </w:p>
        </w:tc>
        <w:tc>
          <w:tcPr>
            <w:tcW w:w="4414" w:type="dxa"/>
          </w:tcPr>
          <w:p w14:paraId="6AAFA16A" w14:textId="6B8ED5E7" w:rsidR="00A111E6" w:rsidRPr="00323149" w:rsidRDefault="00B52BF6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9.</w:t>
            </w:r>
            <w:r w:rsidR="004E66A0" w:rsidRPr="00323149">
              <w:t>6</w:t>
            </w:r>
            <w:r w:rsidRPr="00323149">
              <w:t xml:space="preserve">00 </w:t>
            </w:r>
            <w:r w:rsidR="00341B62" w:rsidRPr="00323149">
              <w:t>kg</w:t>
            </w:r>
          </w:p>
        </w:tc>
      </w:tr>
      <w:tr w:rsidR="00A111E6" w:rsidRPr="00323149" w14:paraId="53E43483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8E0D2B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Pendiente Máxima</w:t>
            </w:r>
          </w:p>
        </w:tc>
        <w:tc>
          <w:tcPr>
            <w:tcW w:w="4414" w:type="dxa"/>
          </w:tcPr>
          <w:p w14:paraId="74008B12" w14:textId="18275E5B" w:rsidR="00A111E6" w:rsidRPr="00323149" w:rsidRDefault="00946435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20%</w:t>
            </w:r>
          </w:p>
        </w:tc>
      </w:tr>
      <w:tr w:rsidR="00A111E6" w:rsidRPr="00323149" w14:paraId="49A93D49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BF72E8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22203BF7" w14:textId="459AC03C" w:rsidR="005B6578" w:rsidRPr="00323149" w:rsidRDefault="000D5594" w:rsidP="005B6578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 xml:space="preserve">FOTON by </w:t>
            </w:r>
            <w:r w:rsidR="00775995" w:rsidRPr="00323149">
              <w:rPr>
                <w:rFonts w:eastAsiaTheme="minorEastAsia"/>
                <w:sz w:val="21"/>
                <w:lang w:eastAsia="zh-CN"/>
              </w:rPr>
              <w:t>Prestolite</w:t>
            </w:r>
            <w:r w:rsidR="00B52BF6" w:rsidRPr="00323149">
              <w:rPr>
                <w:rFonts w:eastAsiaTheme="minorEastAsia"/>
                <w:sz w:val="21"/>
                <w:lang w:eastAsia="zh-CN"/>
              </w:rPr>
              <w:t xml:space="preserve">  </w:t>
            </w:r>
            <w:r w:rsidR="00B52BF6" w:rsidRPr="00323149">
              <w:rPr>
                <w:rFonts w:eastAsiaTheme="minorEastAsia"/>
                <w:sz w:val="21"/>
                <w:highlight w:val="yellow"/>
                <w:lang w:eastAsia="zh-CN"/>
              </w:rPr>
              <w:t xml:space="preserve"> </w:t>
            </w:r>
          </w:p>
        </w:tc>
      </w:tr>
      <w:tr w:rsidR="00A111E6" w:rsidRPr="00323149" w14:paraId="5DD3E129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CA0E917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Torque Máximo</w:t>
            </w:r>
          </w:p>
        </w:tc>
        <w:tc>
          <w:tcPr>
            <w:tcW w:w="4414" w:type="dxa"/>
          </w:tcPr>
          <w:p w14:paraId="441B13D0" w14:textId="25EC6DAC" w:rsidR="00A111E6" w:rsidRPr="00323149" w:rsidRDefault="00B52BF6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2.</w:t>
            </w:r>
            <w:r w:rsidR="00775995" w:rsidRPr="00323149">
              <w:t>500</w:t>
            </w:r>
            <w:r w:rsidR="005B6578" w:rsidRPr="00323149">
              <w:t xml:space="preserve"> Nm</w:t>
            </w:r>
          </w:p>
        </w:tc>
      </w:tr>
      <w:tr w:rsidR="00A22B21" w:rsidRPr="00323149" w14:paraId="6A82363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AB30DA" w14:textId="27467CE4" w:rsidR="00A22B21" w:rsidRPr="00323149" w:rsidRDefault="00A22B21" w:rsidP="00993A31">
            <w:pPr>
              <w:pStyle w:val="Prrafodelista"/>
              <w:ind w:left="0"/>
              <w:jc w:val="both"/>
            </w:pPr>
            <w:r w:rsidRPr="00323149">
              <w:t>Dirección</w:t>
            </w:r>
          </w:p>
        </w:tc>
        <w:tc>
          <w:tcPr>
            <w:tcW w:w="4414" w:type="dxa"/>
          </w:tcPr>
          <w:p w14:paraId="0F7DDC89" w14:textId="3A49C685" w:rsidR="00A22B21" w:rsidRPr="00323149" w:rsidRDefault="00A22B21" w:rsidP="00993A3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Bosch</w:t>
            </w:r>
          </w:p>
        </w:tc>
      </w:tr>
      <w:tr w:rsidR="00A111E6" w:rsidRPr="00323149" w14:paraId="7A2F5332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471D07E" w14:textId="77777777" w:rsidR="00A111E6" w:rsidRPr="00323149" w:rsidRDefault="00A111E6" w:rsidP="00993A31">
            <w:pPr>
              <w:pStyle w:val="Prrafodelista"/>
              <w:ind w:left="0"/>
              <w:jc w:val="both"/>
            </w:pPr>
            <w:r w:rsidRPr="00323149">
              <w:t>Eje</w:t>
            </w:r>
            <w:r w:rsidR="00341B62" w:rsidRPr="00323149">
              <w:t xml:space="preserve"> Delantero</w:t>
            </w:r>
          </w:p>
        </w:tc>
        <w:tc>
          <w:tcPr>
            <w:tcW w:w="4414" w:type="dxa"/>
          </w:tcPr>
          <w:p w14:paraId="3D582925" w14:textId="1F49C5CC" w:rsidR="00A111E6" w:rsidRPr="00323149" w:rsidRDefault="00AF2681" w:rsidP="00993A3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341B62" w:rsidRPr="00323149" w14:paraId="4CF61701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4978E71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Eje Trasero</w:t>
            </w:r>
          </w:p>
        </w:tc>
        <w:tc>
          <w:tcPr>
            <w:tcW w:w="4414" w:type="dxa"/>
            <w:vAlign w:val="bottom"/>
          </w:tcPr>
          <w:p w14:paraId="45404078" w14:textId="0A40DE08" w:rsidR="00341B62" w:rsidRPr="00323149" w:rsidRDefault="00AF2681" w:rsidP="005952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FANGSHENG</w:t>
            </w:r>
          </w:p>
        </w:tc>
      </w:tr>
      <w:tr w:rsidR="00823E2E" w:rsidRPr="00323149" w14:paraId="3A3C18F9" w14:textId="77777777" w:rsidTr="00A5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95B4B1C" w14:textId="725387EA" w:rsidR="00823E2E" w:rsidRPr="00323149" w:rsidRDefault="00823E2E" w:rsidP="00341B62">
            <w:pPr>
              <w:pStyle w:val="Prrafodelista"/>
              <w:ind w:left="0"/>
              <w:jc w:val="both"/>
            </w:pPr>
            <w:r w:rsidRPr="00323149">
              <w:t>Suspensión</w:t>
            </w:r>
          </w:p>
        </w:tc>
        <w:tc>
          <w:tcPr>
            <w:tcW w:w="4414" w:type="dxa"/>
            <w:vAlign w:val="bottom"/>
          </w:tcPr>
          <w:p w14:paraId="5E5D3EB9" w14:textId="060A2BC6" w:rsidR="00823E2E" w:rsidRPr="00323149" w:rsidRDefault="00B077DF" w:rsidP="005952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77DF">
              <w:t>Tipo Neumática con Sistema Kneeling</w:t>
            </w:r>
          </w:p>
        </w:tc>
      </w:tr>
      <w:tr w:rsidR="00A22B21" w:rsidRPr="00323149" w14:paraId="59E6EAD6" w14:textId="77777777" w:rsidTr="00A54C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3E56D10" w14:textId="2D585FCE" w:rsidR="00A22B21" w:rsidRPr="00323149" w:rsidRDefault="00A22B21" w:rsidP="00341B62">
            <w:pPr>
              <w:pStyle w:val="Prrafodelista"/>
              <w:ind w:left="0"/>
              <w:jc w:val="both"/>
            </w:pPr>
            <w:r w:rsidRPr="00323149">
              <w:t>Frenos</w:t>
            </w:r>
          </w:p>
        </w:tc>
        <w:tc>
          <w:tcPr>
            <w:tcW w:w="4414" w:type="dxa"/>
            <w:vAlign w:val="bottom"/>
          </w:tcPr>
          <w:p w14:paraId="7395EE61" w14:textId="18968953" w:rsidR="00A22B21" w:rsidRPr="00323149" w:rsidRDefault="00A22B21" w:rsidP="00341B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Tipo Pastilla y Disco</w:t>
            </w:r>
          </w:p>
        </w:tc>
      </w:tr>
      <w:tr w:rsidR="00341B62" w:rsidRPr="00323149" w14:paraId="3B79F307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DD7248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ABS</w:t>
            </w:r>
          </w:p>
        </w:tc>
        <w:tc>
          <w:tcPr>
            <w:tcW w:w="4414" w:type="dxa"/>
          </w:tcPr>
          <w:p w14:paraId="257603BB" w14:textId="2291F7C6" w:rsidR="00341B62" w:rsidRPr="00323149" w:rsidRDefault="0059529B" w:rsidP="00341B62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ABS + EBS</w:t>
            </w:r>
          </w:p>
        </w:tc>
      </w:tr>
      <w:tr w:rsidR="00341B62" w:rsidRPr="00323149" w14:paraId="50A41354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06D2211" w14:textId="77777777" w:rsidR="00341B62" w:rsidRPr="00323149" w:rsidRDefault="00341B62" w:rsidP="00341B62">
            <w:pPr>
              <w:pStyle w:val="Prrafodelista"/>
              <w:ind w:left="0"/>
              <w:jc w:val="both"/>
            </w:pPr>
            <w:r w:rsidRPr="00323149">
              <w:t>Neumáticos</w:t>
            </w:r>
          </w:p>
        </w:tc>
        <w:tc>
          <w:tcPr>
            <w:tcW w:w="4414" w:type="dxa"/>
          </w:tcPr>
          <w:p w14:paraId="05C0CDCE" w14:textId="2D6F5E77" w:rsidR="00341B62" w:rsidRPr="00323149" w:rsidRDefault="00341B62" w:rsidP="00341B62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2</w:t>
            </w:r>
            <w:r w:rsidR="0059529B" w:rsidRPr="00323149">
              <w:t>6</w:t>
            </w:r>
            <w:r w:rsidRPr="00323149">
              <w:t>5/</w:t>
            </w:r>
            <w:r w:rsidR="000D5594" w:rsidRPr="00323149">
              <w:t>70</w:t>
            </w:r>
            <w:r w:rsidR="0059529B" w:rsidRPr="00323149">
              <w:t xml:space="preserve"> R19</w:t>
            </w:r>
            <w:r w:rsidRPr="00323149">
              <w:t>.5</w:t>
            </w:r>
            <w:r w:rsidR="0059529B" w:rsidRPr="00323149">
              <w:t xml:space="preserve"> </w:t>
            </w:r>
            <w:r w:rsidRPr="00323149">
              <w:t xml:space="preserve"> </w:t>
            </w:r>
          </w:p>
        </w:tc>
      </w:tr>
      <w:tr w:rsidR="004F3A43" w:rsidRPr="00323149" w14:paraId="060D79DD" w14:textId="77777777" w:rsidTr="00016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1865FE6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Aire Acondicionado</w:t>
            </w:r>
          </w:p>
        </w:tc>
        <w:tc>
          <w:tcPr>
            <w:tcW w:w="4414" w:type="dxa"/>
            <w:vAlign w:val="bottom"/>
          </w:tcPr>
          <w:p w14:paraId="5B19C0FC" w14:textId="008965F0" w:rsidR="004F3A43" w:rsidRPr="00323149" w:rsidRDefault="00AF2681" w:rsidP="0059529B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Marca SONGZ Capacidad de 30kw</w:t>
            </w:r>
          </w:p>
        </w:tc>
      </w:tr>
      <w:tr w:rsidR="004F3A43" w:rsidRPr="00323149" w14:paraId="67457395" w14:textId="77777777" w:rsidTr="00016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4E08BF7E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Área de minusválidos</w:t>
            </w:r>
          </w:p>
        </w:tc>
        <w:tc>
          <w:tcPr>
            <w:tcW w:w="4414" w:type="dxa"/>
            <w:vAlign w:val="bottom"/>
          </w:tcPr>
          <w:p w14:paraId="40A7250E" w14:textId="4822A394" w:rsidR="004F3A43" w:rsidRPr="00323149" w:rsidRDefault="00165181" w:rsidP="004F3A4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Por confirmar según layout con cliente</w:t>
            </w:r>
          </w:p>
        </w:tc>
      </w:tr>
      <w:tr w:rsidR="004F3A43" w:rsidRPr="00323149" w14:paraId="6B74DB26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0A4D20B" w14:textId="77777777" w:rsidR="004F3A43" w:rsidRPr="00323149" w:rsidRDefault="004F3A43" w:rsidP="004F3A43">
            <w:pPr>
              <w:pStyle w:val="Prrafodelista"/>
              <w:ind w:left="0"/>
              <w:jc w:val="both"/>
              <w:rPr>
                <w:b w:val="0"/>
                <w:bCs w:val="0"/>
              </w:rPr>
            </w:pPr>
            <w:r w:rsidRPr="00323149">
              <w:t>Puertos USB</w:t>
            </w:r>
          </w:p>
        </w:tc>
        <w:tc>
          <w:tcPr>
            <w:tcW w:w="4414" w:type="dxa"/>
          </w:tcPr>
          <w:p w14:paraId="7E1AF6A4" w14:textId="714E6ADA" w:rsidR="004F3A43" w:rsidRPr="00323149" w:rsidRDefault="0059529B" w:rsidP="004F3A4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14 puertos (1 Chofer + 13 pasajeros)</w:t>
            </w:r>
          </w:p>
        </w:tc>
      </w:tr>
      <w:tr w:rsidR="004F3A43" w:rsidRPr="00323149" w14:paraId="7E74E11B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D083E75" w14:textId="77777777" w:rsidR="004F3A43" w:rsidRPr="00323149" w:rsidRDefault="004F3A43" w:rsidP="004F3A43">
            <w:pPr>
              <w:pStyle w:val="Prrafodelista"/>
              <w:ind w:left="0"/>
              <w:jc w:val="both"/>
            </w:pPr>
            <w:r w:rsidRPr="00323149">
              <w:t>Wifi</w:t>
            </w:r>
          </w:p>
        </w:tc>
        <w:tc>
          <w:tcPr>
            <w:tcW w:w="4414" w:type="dxa"/>
          </w:tcPr>
          <w:p w14:paraId="4050FFDF" w14:textId="6F824732" w:rsidR="004F3A43" w:rsidRPr="00323149" w:rsidRDefault="004F3A43" w:rsidP="00A54C46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Si, Equipado con Router</w:t>
            </w:r>
            <w:r w:rsidR="00DF1793" w:rsidRPr="00323149">
              <w:t xml:space="preserve"> </w:t>
            </w:r>
          </w:p>
        </w:tc>
      </w:tr>
      <w:tr w:rsidR="00A52CD1" w:rsidRPr="00323149" w14:paraId="08E64CCB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7599903" w14:textId="2A235026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Pantalla informativa</w:t>
            </w:r>
          </w:p>
        </w:tc>
        <w:tc>
          <w:tcPr>
            <w:tcW w:w="4414" w:type="dxa"/>
          </w:tcPr>
          <w:p w14:paraId="634FD68A" w14:textId="0449FAA7" w:rsidR="00A52CD1" w:rsidRPr="00323149" w:rsidRDefault="00615BDF" w:rsidP="00A52CD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Si , incorporada (próxima parada)</w:t>
            </w:r>
            <w:r w:rsidR="004E66A0" w:rsidRPr="00323149">
              <w:t xml:space="preserve"> Marca Magnetich North.</w:t>
            </w:r>
          </w:p>
        </w:tc>
      </w:tr>
      <w:tr w:rsidR="00A52CD1" w:rsidRPr="00323149" w14:paraId="4B71E09C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4ECB381" w14:textId="77777777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Letreros Itinerarios</w:t>
            </w:r>
          </w:p>
        </w:tc>
        <w:tc>
          <w:tcPr>
            <w:tcW w:w="4414" w:type="dxa"/>
          </w:tcPr>
          <w:p w14:paraId="67AF4EE0" w14:textId="3188EE20" w:rsidR="00A52CD1" w:rsidRPr="00323149" w:rsidRDefault="004E66A0" w:rsidP="00A52CD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Marca Magnetich North.</w:t>
            </w:r>
          </w:p>
        </w:tc>
      </w:tr>
      <w:tr w:rsidR="00A52CD1" w:rsidRPr="00323149" w14:paraId="075145CF" w14:textId="77777777" w:rsidTr="00A1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336239E" w14:textId="1F16EEDD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Cámaras</w:t>
            </w:r>
          </w:p>
        </w:tc>
        <w:tc>
          <w:tcPr>
            <w:tcW w:w="4414" w:type="dxa"/>
          </w:tcPr>
          <w:p w14:paraId="1F011361" w14:textId="085CE9CE" w:rsidR="00A52CD1" w:rsidRPr="00323149" w:rsidRDefault="00A52CD1" w:rsidP="00DF1793">
            <w:pPr>
              <w:pStyle w:val="TableParagraph"/>
              <w:spacing w:before="1" w:line="244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lang w:val="es-CL" w:eastAsia="en-US" w:bidi="ar-SA"/>
              </w:rPr>
            </w:pP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Marca </w:t>
            </w:r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Magnetich North</w:t>
            </w:r>
            <w:r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>, Modelo intelligent monitoring system, 5</w:t>
            </w:r>
            <w:r w:rsidR="00DF1793" w:rsidRPr="00323149">
              <w:rPr>
                <w:rFonts w:asciiTheme="minorHAnsi" w:eastAsiaTheme="minorHAnsi" w:hAnsiTheme="minorHAnsi" w:cstheme="minorBidi"/>
                <w:lang w:val="es-CL" w:eastAsia="en-US" w:bidi="ar-SA"/>
              </w:rPr>
              <w:t xml:space="preserve"> </w:t>
            </w:r>
            <w:r w:rsidRPr="00323149">
              <w:rPr>
                <w:lang w:val="es-CL"/>
              </w:rPr>
              <w:t>cámaras, disco duro</w:t>
            </w:r>
            <w:r w:rsidR="00DF1793" w:rsidRPr="00323149">
              <w:rPr>
                <w:lang w:val="es-CL"/>
              </w:rPr>
              <w:t>.</w:t>
            </w:r>
          </w:p>
        </w:tc>
      </w:tr>
      <w:tr w:rsidR="00A52CD1" w:rsidRPr="00323149" w14:paraId="2106181A" w14:textId="77777777" w:rsidTr="00A11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529283E" w14:textId="141780BB" w:rsidR="00A52CD1" w:rsidRPr="00323149" w:rsidRDefault="00A52CD1" w:rsidP="00A52CD1">
            <w:pPr>
              <w:pStyle w:val="Prrafodelista"/>
              <w:ind w:left="0"/>
              <w:jc w:val="both"/>
            </w:pPr>
            <w:r w:rsidRPr="00323149">
              <w:t>Gabinete para instalación de dispositivos adicionales</w:t>
            </w:r>
          </w:p>
        </w:tc>
        <w:tc>
          <w:tcPr>
            <w:tcW w:w="4414" w:type="dxa"/>
          </w:tcPr>
          <w:p w14:paraId="36F99CEE" w14:textId="46F01BF7" w:rsidR="00A52CD1" w:rsidRPr="00323149" w:rsidRDefault="00A52CD1" w:rsidP="00A52CD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Equipado</w:t>
            </w:r>
          </w:p>
        </w:tc>
      </w:tr>
    </w:tbl>
    <w:p w14:paraId="304A513B" w14:textId="77777777" w:rsidR="007C551B" w:rsidRDefault="007C551B" w:rsidP="007C551B">
      <w:pPr>
        <w:pStyle w:val="Prrafodelista"/>
        <w:spacing w:after="0"/>
        <w:ind w:left="1800"/>
        <w:jc w:val="both"/>
      </w:pPr>
    </w:p>
    <w:p w14:paraId="6256AA3D" w14:textId="77777777" w:rsidR="007C551B" w:rsidRDefault="007C551B" w:rsidP="007C551B">
      <w:pPr>
        <w:pStyle w:val="Prrafodelista"/>
        <w:spacing w:after="0"/>
        <w:ind w:left="1800"/>
        <w:jc w:val="both"/>
      </w:pPr>
    </w:p>
    <w:p w14:paraId="6A0D06B2" w14:textId="2E1B2491" w:rsidR="00993A31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lastRenderedPageBreak/>
        <w:t xml:space="preserve"> Descripción de la batería</w:t>
      </w:r>
      <w:r w:rsidRPr="00323149">
        <w:tab/>
      </w:r>
    </w:p>
    <w:p w14:paraId="10C6CD4F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7D123D3B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5BEFFBB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7B656CF7" w14:textId="77777777" w:rsidR="00A111E6" w:rsidRPr="00323149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670635BA" w14:textId="77777777" w:rsidTr="005F5A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FC40A3A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Marca Batería</w:t>
            </w:r>
          </w:p>
        </w:tc>
        <w:tc>
          <w:tcPr>
            <w:tcW w:w="4414" w:type="dxa"/>
          </w:tcPr>
          <w:p w14:paraId="5EC92E68" w14:textId="77777777" w:rsidR="00A111E6" w:rsidRPr="00323149" w:rsidRDefault="002747B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149">
              <w:t>CATL</w:t>
            </w:r>
          </w:p>
        </w:tc>
      </w:tr>
      <w:tr w:rsidR="00A111E6" w:rsidRPr="00323149" w14:paraId="61D48B4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4481AA0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Composición Química Batería</w:t>
            </w:r>
          </w:p>
        </w:tc>
        <w:tc>
          <w:tcPr>
            <w:tcW w:w="4414" w:type="dxa"/>
          </w:tcPr>
          <w:p w14:paraId="0D326836" w14:textId="77777777" w:rsidR="00A111E6" w:rsidRPr="00323149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LFP</w:t>
            </w:r>
          </w:p>
        </w:tc>
      </w:tr>
      <w:tr w:rsidR="002747BD" w:rsidRPr="00323149" w14:paraId="580645FB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31F0DED7" w14:textId="77777777" w:rsidR="002747BD" w:rsidRPr="00323149" w:rsidRDefault="002747BD" w:rsidP="00D56723">
            <w:pPr>
              <w:pStyle w:val="Prrafodelista"/>
              <w:ind w:left="0"/>
              <w:jc w:val="both"/>
            </w:pPr>
            <w:r w:rsidRPr="00323149">
              <w:t>Capacidad Nominal Batería</w:t>
            </w:r>
          </w:p>
        </w:tc>
        <w:tc>
          <w:tcPr>
            <w:tcW w:w="4414" w:type="dxa"/>
          </w:tcPr>
          <w:p w14:paraId="00A1BE18" w14:textId="31A2B66B" w:rsidR="002747BD" w:rsidRPr="00323149" w:rsidRDefault="00ED650D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650D">
              <w:t>{{ capacidad_bateria }}</w:t>
            </w:r>
          </w:p>
        </w:tc>
      </w:tr>
      <w:tr w:rsidR="00A111E6" w:rsidRPr="00323149" w14:paraId="7DDAA1BC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B78EEC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Estándar Conector</w:t>
            </w:r>
          </w:p>
        </w:tc>
        <w:tc>
          <w:tcPr>
            <w:tcW w:w="4414" w:type="dxa"/>
          </w:tcPr>
          <w:p w14:paraId="33F29F6B" w14:textId="0EC24F5F" w:rsidR="00A111E6" w:rsidRPr="00323149" w:rsidRDefault="002747BD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CCS combo 2</w:t>
            </w:r>
            <w:r w:rsidR="00DF1793" w:rsidRPr="00323149">
              <w:t>, Phoenix</w:t>
            </w:r>
          </w:p>
        </w:tc>
      </w:tr>
    </w:tbl>
    <w:p w14:paraId="093BA59F" w14:textId="77777777" w:rsidR="00A111E6" w:rsidRPr="00323149" w:rsidRDefault="00A111E6" w:rsidP="00A111E6">
      <w:pPr>
        <w:spacing w:after="0"/>
        <w:jc w:val="both"/>
      </w:pPr>
    </w:p>
    <w:p w14:paraId="504D7CA8" w14:textId="77777777" w:rsidR="00A111E6" w:rsidRPr="00323149" w:rsidRDefault="00A111E6" w:rsidP="00A111E6">
      <w:pPr>
        <w:spacing w:after="0"/>
        <w:jc w:val="both"/>
      </w:pPr>
    </w:p>
    <w:p w14:paraId="47B42634" w14:textId="77777777" w:rsidR="00A111E6" w:rsidRPr="00323149" w:rsidRDefault="00A111E6" w:rsidP="00993A31">
      <w:pPr>
        <w:pStyle w:val="Prrafodelista"/>
        <w:numPr>
          <w:ilvl w:val="1"/>
          <w:numId w:val="2"/>
        </w:numPr>
        <w:spacing w:after="0"/>
        <w:jc w:val="both"/>
      </w:pPr>
      <w:r w:rsidRPr="00323149">
        <w:t xml:space="preserve"> Garantías</w:t>
      </w:r>
    </w:p>
    <w:p w14:paraId="652A6551" w14:textId="77777777" w:rsidR="00A111E6" w:rsidRPr="00323149" w:rsidRDefault="00A111E6" w:rsidP="00A111E6">
      <w:pPr>
        <w:spacing w:after="0"/>
        <w:jc w:val="both"/>
      </w:pPr>
    </w:p>
    <w:tbl>
      <w:tblPr>
        <w:tblStyle w:val="Tablaconcuadrcula6concolores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111E6" w:rsidRPr="00323149" w14:paraId="7F687CF4" w14:textId="77777777" w:rsidTr="00D567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67DB8C2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ITEM</w:t>
            </w:r>
          </w:p>
        </w:tc>
        <w:tc>
          <w:tcPr>
            <w:tcW w:w="4414" w:type="dxa"/>
          </w:tcPr>
          <w:p w14:paraId="4025A645" w14:textId="77777777" w:rsidR="00A111E6" w:rsidRPr="00323149" w:rsidRDefault="00A111E6" w:rsidP="00D56723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23149">
              <w:t>CARACTERÍSTICA</w:t>
            </w:r>
          </w:p>
        </w:tc>
      </w:tr>
      <w:tr w:rsidR="00A111E6" w:rsidRPr="00323149" w14:paraId="19D4D0DD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68E9F50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General del Bus</w:t>
            </w:r>
          </w:p>
        </w:tc>
        <w:sdt>
          <w:sdtPr>
            <w:id w:val="614954385"/>
            <w:placeholder>
              <w:docPart w:val="8E4DE10C66F74DD2A4C8AFD4FBE304C3"/>
            </w:placeholder>
          </w:sdtPr>
          <w:sdtContent>
            <w:tc>
              <w:tcPr>
                <w:tcW w:w="4414" w:type="dxa"/>
              </w:tcPr>
              <w:p w14:paraId="0882B7E0" w14:textId="15DBED24" w:rsidR="00A111E6" w:rsidRPr="00323149" w:rsidRDefault="0032617D" w:rsidP="00E257EF">
                <w:pPr>
                  <w:pStyle w:val="Prrafodelista"/>
                  <w:ind w:left="0"/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 w:rsidRPr="00323149">
                  <w:t>3</w:t>
                </w:r>
                <w:r w:rsidR="00E257EF" w:rsidRPr="00323149">
                  <w:t xml:space="preserve"> años</w:t>
                </w:r>
                <w:r w:rsidRPr="00323149">
                  <w:t xml:space="preserve"> o </w:t>
                </w:r>
                <w:r w:rsidR="004F3A43" w:rsidRPr="00323149">
                  <w:t>2</w:t>
                </w:r>
                <w:r w:rsidR="002C0266">
                  <w:t>4</w:t>
                </w:r>
                <w:r w:rsidR="004F3A43" w:rsidRPr="00323149">
                  <w:t>0</w:t>
                </w:r>
                <w:r w:rsidRPr="00323149">
                  <w:t>.000 kms. lo que primero se cumpla</w:t>
                </w:r>
                <w:r w:rsidR="004E66A0" w:rsidRPr="00323149">
                  <w:t xml:space="preserve">. </w:t>
                </w:r>
              </w:p>
            </w:tc>
          </w:sdtContent>
        </w:sdt>
      </w:tr>
      <w:tr w:rsidR="00A111E6" w:rsidRPr="00323149" w14:paraId="529068E3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45D6283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Baterías</w:t>
            </w:r>
          </w:p>
        </w:tc>
        <w:sdt>
          <w:sdtPr>
            <w:id w:val="-1782178036"/>
            <w:placeholder>
              <w:docPart w:val="6A5508856C4D43D1A771964F8419E34B"/>
            </w:placeholder>
          </w:sdtPr>
          <w:sdtContent>
            <w:tc>
              <w:tcPr>
                <w:tcW w:w="4414" w:type="dxa"/>
              </w:tcPr>
              <w:p w14:paraId="5D990638" w14:textId="3125318E" w:rsidR="00A111E6" w:rsidRPr="00323149" w:rsidRDefault="00DF1793" w:rsidP="00E257EF">
                <w:pPr>
                  <w:pStyle w:val="Prrafodelista"/>
                  <w:ind w:left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323149">
                  <w:t>10</w:t>
                </w:r>
                <w:r w:rsidR="00E257EF" w:rsidRPr="00323149">
                  <w:t xml:space="preserve"> años</w:t>
                </w:r>
                <w:r w:rsidR="0032617D" w:rsidRPr="00323149">
                  <w:t xml:space="preserve"> o </w:t>
                </w:r>
                <w:r w:rsidR="009F03EE">
                  <w:t>8</w:t>
                </w:r>
                <w:r w:rsidR="0032617D" w:rsidRPr="00323149">
                  <w:t xml:space="preserve">00.000 kms. lo que primero se cumpla, y con una atenuación de </w:t>
                </w:r>
                <w:r w:rsidRPr="00323149">
                  <w:t>3</w:t>
                </w:r>
                <w:r w:rsidR="0032617D" w:rsidRPr="00323149">
                  <w:t>0% de la batería</w:t>
                </w:r>
                <w:r w:rsidR="004E66A0" w:rsidRPr="00323149">
                  <w:t xml:space="preserve">. </w:t>
                </w:r>
              </w:p>
            </w:tc>
          </w:sdtContent>
        </w:sdt>
      </w:tr>
      <w:tr w:rsidR="00A111E6" w:rsidRPr="00323149" w14:paraId="15234799" w14:textId="77777777" w:rsidTr="00D567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9149E71" w14:textId="77777777" w:rsidR="00A111E6" w:rsidRPr="00323149" w:rsidRDefault="00A111E6" w:rsidP="00D56723">
            <w:pPr>
              <w:pStyle w:val="Prrafodelista"/>
              <w:ind w:left="0"/>
              <w:jc w:val="both"/>
            </w:pPr>
            <w:r w:rsidRPr="00323149">
              <w:t>Motor</w:t>
            </w:r>
          </w:p>
        </w:tc>
        <w:tc>
          <w:tcPr>
            <w:tcW w:w="4414" w:type="dxa"/>
          </w:tcPr>
          <w:p w14:paraId="770EFD95" w14:textId="7AEAE641" w:rsidR="00A111E6" w:rsidRPr="00323149" w:rsidRDefault="00C37C9A" w:rsidP="00D56723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A111E6" w:rsidRPr="00323149">
              <w:t xml:space="preserve"> años</w:t>
            </w:r>
            <w:r w:rsidR="004F3A43" w:rsidRPr="00323149">
              <w:t xml:space="preserve"> o 400.000 kms</w:t>
            </w:r>
            <w:r w:rsidR="004E66A0" w:rsidRPr="00323149">
              <w:t xml:space="preserve">. </w:t>
            </w:r>
          </w:p>
        </w:tc>
      </w:tr>
      <w:tr w:rsidR="00CF2D73" w:rsidRPr="00323149" w14:paraId="14ADC20B" w14:textId="77777777" w:rsidTr="00D567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57E85D6" w14:textId="3DC2EDCE" w:rsidR="00CF2D73" w:rsidRPr="00323149" w:rsidRDefault="00CF2D73" w:rsidP="00D56723">
            <w:pPr>
              <w:pStyle w:val="Prrafodelista"/>
              <w:ind w:left="0"/>
              <w:jc w:val="both"/>
            </w:pPr>
            <w:r w:rsidRPr="00323149">
              <w:t>Eje</w:t>
            </w:r>
            <w:r w:rsidR="004F3A43" w:rsidRPr="00323149">
              <w:t>s</w:t>
            </w:r>
            <w:r w:rsidR="00946435" w:rsidRPr="00323149">
              <w:t xml:space="preserve"> trasero </w:t>
            </w:r>
          </w:p>
        </w:tc>
        <w:tc>
          <w:tcPr>
            <w:tcW w:w="4414" w:type="dxa"/>
          </w:tcPr>
          <w:p w14:paraId="61E120A2" w14:textId="20904B5E" w:rsidR="00CF2D73" w:rsidRPr="00323149" w:rsidRDefault="00C37C9A" w:rsidP="00D56723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  <w:r w:rsidR="00CF2D73" w:rsidRPr="00323149">
              <w:t xml:space="preserve"> años</w:t>
            </w:r>
            <w:r w:rsidR="004F3A43" w:rsidRPr="00323149">
              <w:t xml:space="preserve"> o </w:t>
            </w:r>
            <w:r w:rsidR="00EF30AB" w:rsidRPr="00323149">
              <w:t xml:space="preserve">400.000 </w:t>
            </w:r>
            <w:r w:rsidR="004F3A43" w:rsidRPr="00323149">
              <w:t>kms</w:t>
            </w:r>
            <w:r w:rsidR="00EF5588">
              <w:t>.</w:t>
            </w:r>
            <w:r w:rsidR="00EF5588" w:rsidRPr="00722620">
              <w:t xml:space="preserve"> </w:t>
            </w:r>
          </w:p>
        </w:tc>
      </w:tr>
    </w:tbl>
    <w:p w14:paraId="68F9D5A5" w14:textId="77777777" w:rsidR="00A111E6" w:rsidRPr="00323149" w:rsidRDefault="00A111E6" w:rsidP="00A111E6">
      <w:pPr>
        <w:spacing w:after="0"/>
        <w:jc w:val="both"/>
      </w:pPr>
    </w:p>
    <w:p w14:paraId="5385F6E1" w14:textId="77777777" w:rsidR="00340640" w:rsidRPr="00323149" w:rsidRDefault="00340640" w:rsidP="00A111E6">
      <w:pPr>
        <w:spacing w:after="0"/>
        <w:jc w:val="both"/>
      </w:pPr>
      <w:r w:rsidRPr="00323149">
        <w:t>Todas las garantías serán otorgadas por Andes Motor o el represente local de la marca de los componentes.</w:t>
      </w:r>
    </w:p>
    <w:p w14:paraId="555CEAB5" w14:textId="77777777" w:rsidR="00340640" w:rsidRPr="00323149" w:rsidRDefault="00340640" w:rsidP="00A111E6">
      <w:pPr>
        <w:spacing w:after="0"/>
        <w:jc w:val="both"/>
      </w:pPr>
    </w:p>
    <w:p w14:paraId="68A4FAD7" w14:textId="77777777" w:rsidR="00A111E6" w:rsidRPr="00323149" w:rsidRDefault="002747BD" w:rsidP="00993A31">
      <w:pPr>
        <w:pStyle w:val="Prrafodelista"/>
        <w:numPr>
          <w:ilvl w:val="1"/>
          <w:numId w:val="2"/>
        </w:numPr>
        <w:spacing w:after="0"/>
        <w:jc w:val="both"/>
      </w:pPr>
      <w:bookmarkStart w:id="0" w:name="_Hlk204087895"/>
      <w:r w:rsidRPr="00323149">
        <w:t xml:space="preserve"> Otras características</w:t>
      </w:r>
    </w:p>
    <w:bookmarkEnd w:id="0"/>
    <w:p w14:paraId="1C380930" w14:textId="77777777" w:rsidR="002747BD" w:rsidRPr="00323149" w:rsidRDefault="002747BD" w:rsidP="002747BD">
      <w:pPr>
        <w:spacing w:after="0"/>
        <w:jc w:val="both"/>
      </w:pPr>
    </w:p>
    <w:p w14:paraId="2CC52C50" w14:textId="25BA7182" w:rsidR="002747BD" w:rsidRPr="00323149" w:rsidRDefault="002747BD" w:rsidP="002747BD">
      <w:pPr>
        <w:spacing w:after="0"/>
        <w:ind w:left="1800"/>
        <w:jc w:val="both"/>
      </w:pPr>
      <w:r w:rsidRPr="00323149">
        <w:t>Cumplimiento decreto 122</w:t>
      </w:r>
      <w:r w:rsidR="00341B62" w:rsidRPr="00323149">
        <w:t xml:space="preserve"> y Manual de Normas Graficas Vigente</w:t>
      </w:r>
    </w:p>
    <w:p w14:paraId="2341C38B" w14:textId="77777777" w:rsidR="002747BD" w:rsidRPr="00323149" w:rsidRDefault="002747BD" w:rsidP="002747BD">
      <w:pPr>
        <w:spacing w:after="0"/>
        <w:jc w:val="both"/>
      </w:pPr>
    </w:p>
    <w:p w14:paraId="2CF7741A" w14:textId="77777777" w:rsidR="002747BD" w:rsidRPr="00323149" w:rsidRDefault="002747BD" w:rsidP="002747BD">
      <w:pPr>
        <w:spacing w:after="0"/>
        <w:jc w:val="both"/>
      </w:pPr>
    </w:p>
    <w:p w14:paraId="23340B5D" w14:textId="77777777" w:rsidR="00AB6B1B" w:rsidRPr="00323149" w:rsidRDefault="00AB6B1B" w:rsidP="002747BD">
      <w:pPr>
        <w:spacing w:after="0"/>
        <w:jc w:val="both"/>
      </w:pPr>
    </w:p>
    <w:p w14:paraId="31F69C34" w14:textId="77777777" w:rsidR="00AB6B1B" w:rsidRPr="00323149" w:rsidRDefault="00AB6B1B" w:rsidP="002747BD">
      <w:pPr>
        <w:spacing w:after="0"/>
        <w:jc w:val="both"/>
      </w:pPr>
    </w:p>
    <w:p w14:paraId="49ED1CE7" w14:textId="77777777" w:rsidR="00A52CD1" w:rsidRPr="00323149" w:rsidRDefault="00A52CD1" w:rsidP="002747BD">
      <w:pPr>
        <w:spacing w:after="0"/>
        <w:jc w:val="both"/>
      </w:pPr>
    </w:p>
    <w:p w14:paraId="096C6158" w14:textId="77777777" w:rsidR="00615BDF" w:rsidRPr="00323149" w:rsidRDefault="00615BDF" w:rsidP="002747BD">
      <w:pPr>
        <w:spacing w:after="0"/>
        <w:jc w:val="both"/>
      </w:pPr>
    </w:p>
    <w:p w14:paraId="172581F9" w14:textId="77777777" w:rsidR="00615BDF" w:rsidRPr="00323149" w:rsidRDefault="00615BDF" w:rsidP="002747BD">
      <w:pPr>
        <w:spacing w:after="0"/>
        <w:jc w:val="both"/>
      </w:pPr>
    </w:p>
    <w:p w14:paraId="03F77A81" w14:textId="77777777" w:rsidR="00A52CD1" w:rsidRPr="00323149" w:rsidRDefault="00A52CD1" w:rsidP="002747BD">
      <w:pPr>
        <w:spacing w:after="0"/>
        <w:jc w:val="both"/>
      </w:pPr>
    </w:p>
    <w:p w14:paraId="2191A6C1" w14:textId="77777777" w:rsidR="00E82EB5" w:rsidRPr="00323149" w:rsidRDefault="00E82EB5" w:rsidP="002747BD">
      <w:pPr>
        <w:spacing w:after="0"/>
        <w:jc w:val="both"/>
      </w:pPr>
    </w:p>
    <w:p w14:paraId="689C73C9" w14:textId="77777777" w:rsidR="00E82EB5" w:rsidRPr="00323149" w:rsidRDefault="00E82EB5" w:rsidP="002747BD">
      <w:pPr>
        <w:spacing w:after="0"/>
        <w:jc w:val="both"/>
      </w:pPr>
    </w:p>
    <w:p w14:paraId="4F50BED0" w14:textId="77777777" w:rsidR="00E82EB5" w:rsidRPr="00323149" w:rsidRDefault="00E82EB5" w:rsidP="002747BD">
      <w:pPr>
        <w:spacing w:after="0"/>
        <w:jc w:val="both"/>
      </w:pPr>
    </w:p>
    <w:p w14:paraId="11E58F68" w14:textId="77777777" w:rsidR="00A52CD1" w:rsidRDefault="00A52CD1" w:rsidP="002747BD">
      <w:pPr>
        <w:spacing w:after="0"/>
        <w:jc w:val="both"/>
      </w:pPr>
    </w:p>
    <w:p w14:paraId="61035623" w14:textId="77777777" w:rsidR="00A52CD1" w:rsidRPr="00323149" w:rsidRDefault="00A52CD1" w:rsidP="002747BD">
      <w:pPr>
        <w:spacing w:after="0"/>
        <w:jc w:val="both"/>
      </w:pPr>
    </w:p>
    <w:p w14:paraId="2C2DE3A9" w14:textId="3A69AA51" w:rsidR="00340640" w:rsidRDefault="00340640" w:rsidP="002747BD">
      <w:pPr>
        <w:spacing w:after="0"/>
        <w:jc w:val="both"/>
      </w:pPr>
    </w:p>
    <w:p w14:paraId="7ED7DB7D" w14:textId="77777777" w:rsidR="00A47BDF" w:rsidRDefault="00A47BDF" w:rsidP="002747BD">
      <w:pPr>
        <w:spacing w:after="0"/>
        <w:jc w:val="both"/>
      </w:pPr>
    </w:p>
    <w:p w14:paraId="06A26340" w14:textId="77777777" w:rsidR="00A47BDF" w:rsidRPr="00323149" w:rsidRDefault="00A47BDF" w:rsidP="002747BD">
      <w:pPr>
        <w:spacing w:after="0"/>
        <w:jc w:val="both"/>
      </w:pPr>
    </w:p>
    <w:p w14:paraId="7258130D" w14:textId="77777777" w:rsidR="00DF1793" w:rsidRPr="00323149" w:rsidRDefault="00DF1793" w:rsidP="002747BD">
      <w:pPr>
        <w:spacing w:after="0"/>
        <w:jc w:val="both"/>
      </w:pPr>
    </w:p>
    <w:p w14:paraId="02B7C6C3" w14:textId="5F50D871" w:rsidR="003F1ADA" w:rsidRPr="00323149" w:rsidRDefault="003F1ADA" w:rsidP="002747BD">
      <w:pPr>
        <w:spacing w:after="0"/>
        <w:jc w:val="both"/>
      </w:pPr>
    </w:p>
    <w:p w14:paraId="3B8C4A55" w14:textId="100C8336" w:rsidR="003F1ADA" w:rsidRPr="00323149" w:rsidRDefault="003F1ADA" w:rsidP="002747BD">
      <w:pPr>
        <w:spacing w:after="0"/>
        <w:jc w:val="both"/>
      </w:pPr>
    </w:p>
    <w:p w14:paraId="5E4C4530" w14:textId="77777777" w:rsidR="002747BD" w:rsidRPr="00323149" w:rsidRDefault="002747BD" w:rsidP="002747BD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>Imágenes referenciales</w:t>
      </w:r>
    </w:p>
    <w:p w14:paraId="2F0730E2" w14:textId="77777777" w:rsidR="002747BD" w:rsidRPr="00323149" w:rsidRDefault="002747BD" w:rsidP="002747BD">
      <w:pPr>
        <w:spacing w:after="0"/>
        <w:jc w:val="both"/>
      </w:pPr>
    </w:p>
    <w:p w14:paraId="41EB1DE7" w14:textId="0EE07864" w:rsidR="002747BD" w:rsidRPr="00323149" w:rsidRDefault="009225C6" w:rsidP="009225C6">
      <w:pPr>
        <w:spacing w:after="0"/>
        <w:jc w:val="center"/>
      </w:pPr>
      <w:r w:rsidRPr="00323149">
        <w:rPr>
          <w:noProof/>
          <w:lang w:eastAsia="es-CL"/>
        </w:rPr>
        <w:drawing>
          <wp:inline distT="0" distB="0" distL="0" distR="0" wp14:anchorId="54775ECE" wp14:editId="7B613D06">
            <wp:extent cx="2743200" cy="19076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0505" cy="193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EB8D" w14:textId="77777777" w:rsidR="002747BD" w:rsidRPr="00323149" w:rsidRDefault="002747BD" w:rsidP="002747BD">
      <w:pPr>
        <w:spacing w:after="0"/>
        <w:jc w:val="both"/>
      </w:pPr>
    </w:p>
    <w:p w14:paraId="7CE768BF" w14:textId="77777777" w:rsidR="00584A02" w:rsidRPr="00323149" w:rsidRDefault="00584A02" w:rsidP="00584A02">
      <w:pPr>
        <w:spacing w:after="0"/>
        <w:jc w:val="both"/>
      </w:pPr>
    </w:p>
    <w:p w14:paraId="5BF538F7" w14:textId="2608A423" w:rsidR="00DB6F5D" w:rsidRPr="00323149" w:rsidRDefault="00E257EF" w:rsidP="00DB6F5D">
      <w:pPr>
        <w:pStyle w:val="Prrafodelista"/>
        <w:numPr>
          <w:ilvl w:val="0"/>
          <w:numId w:val="2"/>
        </w:numPr>
        <w:spacing w:after="0"/>
        <w:jc w:val="both"/>
      </w:pPr>
      <w:r w:rsidRPr="00323149">
        <w:t xml:space="preserve">  </w:t>
      </w:r>
      <w:r w:rsidR="00CC6B68" w:rsidRPr="00323149">
        <w:t>Layout</w:t>
      </w:r>
      <w:r w:rsidR="00DB6F5D" w:rsidRPr="00323149">
        <w:t xml:space="preserve"> </w:t>
      </w:r>
      <w:r w:rsidR="00AF2681" w:rsidRPr="00323149">
        <w:t>referencial</w:t>
      </w:r>
    </w:p>
    <w:p w14:paraId="534D2DE0" w14:textId="77777777" w:rsidR="00DB6F5D" w:rsidRPr="00323149" w:rsidRDefault="00DB6F5D" w:rsidP="00DB6F5D">
      <w:pPr>
        <w:spacing w:after="0"/>
        <w:jc w:val="both"/>
      </w:pPr>
    </w:p>
    <w:p w14:paraId="24C67721" w14:textId="400EE40C" w:rsidR="001C1403" w:rsidRPr="00323149" w:rsidRDefault="00DB6F5D" w:rsidP="009225C6">
      <w:pPr>
        <w:pStyle w:val="Prrafodelista"/>
        <w:spacing w:after="0"/>
        <w:ind w:left="360"/>
        <w:jc w:val="center"/>
      </w:pPr>
      <w:r w:rsidRPr="00323149">
        <w:rPr>
          <w:noProof/>
          <w:lang w:eastAsia="es-CL"/>
        </w:rPr>
        <w:drawing>
          <wp:inline distT="0" distB="0" distL="0" distR="0" wp14:anchorId="673424E7" wp14:editId="1EC6331E">
            <wp:extent cx="3213980" cy="1296162"/>
            <wp:effectExtent l="0" t="0" r="5715" b="0"/>
            <wp:docPr id="6" name="Imagen 6" descr="C:\Users\cvegam\OneDrive - grupokaufmann\Imágenes\Capturas de pantalla\Captura de pantalla 2021-09-02 160502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vegam\OneDrive - grupokaufmann\Imágenes\Capturas de pantalla\Captura de pantalla 2021-09-02 160502 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15" cy="1303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A3278" w14:textId="007111A1" w:rsidR="0032617D" w:rsidRPr="00323149" w:rsidRDefault="0032617D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0CBDFC9F" w14:textId="6F911CE7" w:rsidR="00D935B5" w:rsidRPr="00323149" w:rsidRDefault="00D935B5" w:rsidP="00CC6B68">
      <w:pPr>
        <w:pStyle w:val="Prrafodelista"/>
        <w:spacing w:after="0"/>
        <w:ind w:left="360"/>
        <w:jc w:val="both"/>
        <w:rPr>
          <w:lang w:eastAsia="es-CL"/>
        </w:rPr>
      </w:pPr>
    </w:p>
    <w:p w14:paraId="2B9F3C46" w14:textId="77777777" w:rsidR="00927BDE" w:rsidRPr="00323149" w:rsidRDefault="00340640" w:rsidP="00E257EF">
      <w:pPr>
        <w:pStyle w:val="Prrafodelista"/>
        <w:numPr>
          <w:ilvl w:val="0"/>
          <w:numId w:val="2"/>
        </w:numPr>
        <w:spacing w:after="0"/>
        <w:jc w:val="both"/>
      </w:pPr>
      <w:r w:rsidRPr="00323149">
        <w:t>¿Por qué elegir Foton y Andes Motor una empresa del grupo Kaufmann?</w:t>
      </w:r>
    </w:p>
    <w:p w14:paraId="04C134CF" w14:textId="77777777" w:rsidR="000C02D2" w:rsidRPr="00323149" w:rsidRDefault="000C02D2" w:rsidP="000C02D2">
      <w:pPr>
        <w:pStyle w:val="Prrafodelista"/>
        <w:spacing w:after="0"/>
        <w:ind w:left="360"/>
        <w:jc w:val="both"/>
      </w:pPr>
    </w:p>
    <w:p w14:paraId="16D80A05" w14:textId="3BA05DDC" w:rsidR="00340640" w:rsidRPr="00323149" w:rsidRDefault="00340640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</w:t>
      </w:r>
      <w:r w:rsidR="00E359B6" w:rsidRPr="00323149">
        <w:t xml:space="preserve">ha comercializado más </w:t>
      </w:r>
      <w:r w:rsidRPr="00323149">
        <w:t xml:space="preserve">de 40.000 buses </w:t>
      </w:r>
    </w:p>
    <w:p w14:paraId="123DA3C1" w14:textId="031397E2" w:rsidR="003F1ADA" w:rsidRPr="00323149" w:rsidRDefault="003F1ADA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 xml:space="preserve">Foton en Chile cuenta con una flota de </w:t>
      </w:r>
      <w:r w:rsidR="008F25C9" w:rsidRPr="00323149">
        <w:t>1</w:t>
      </w:r>
      <w:r w:rsidR="000C02D2" w:rsidRPr="00323149">
        <w:t>.</w:t>
      </w:r>
      <w:r w:rsidR="008F25C9" w:rsidRPr="00323149">
        <w:t>350</w:t>
      </w:r>
      <w:r w:rsidRPr="00323149">
        <w:t xml:space="preserve"> buses eléctricos en el sistema Red Ex Transantiago operando.</w:t>
      </w:r>
    </w:p>
    <w:p w14:paraId="79052B51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tiene una experiencia de más de 65 años en el mercado</w:t>
      </w:r>
    </w:p>
    <w:p w14:paraId="565BC9E5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Grupo Kaufmann ocupa el lugar N°1 en participación de mercado de buses de transporte público</w:t>
      </w:r>
    </w:p>
    <w:p w14:paraId="1A5D3F9E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Vasta experiencia en el mantenimiento, certificación y atención de vehículos comerciales.</w:t>
      </w:r>
    </w:p>
    <w:p w14:paraId="065E59AF" w14:textId="77777777" w:rsidR="00E359B6" w:rsidRPr="00323149" w:rsidRDefault="00E359B6" w:rsidP="00340640">
      <w:pPr>
        <w:pStyle w:val="Prrafodelista"/>
        <w:numPr>
          <w:ilvl w:val="0"/>
          <w:numId w:val="5"/>
        </w:numPr>
        <w:spacing w:after="0"/>
        <w:jc w:val="both"/>
      </w:pPr>
      <w:r w:rsidRPr="00323149">
        <w:t>Más de 500 técnicos distribuidos en la más de 27 sucursales desde Arica hasta Punta Arenas.</w:t>
      </w:r>
    </w:p>
    <w:p w14:paraId="68855AE9" w14:textId="77777777" w:rsidR="00EE6388" w:rsidRPr="00323149" w:rsidRDefault="00EE6388" w:rsidP="00EE6388">
      <w:pPr>
        <w:pStyle w:val="Prrafodelista"/>
        <w:spacing w:after="0"/>
        <w:ind w:left="1080"/>
        <w:jc w:val="both"/>
      </w:pPr>
    </w:p>
    <w:p w14:paraId="6CA33469" w14:textId="6A4EE0EB" w:rsidR="00584A02" w:rsidRPr="00323149" w:rsidRDefault="00584A02" w:rsidP="00584A02">
      <w:pPr>
        <w:spacing w:after="0"/>
        <w:jc w:val="both"/>
      </w:pPr>
    </w:p>
    <w:p w14:paraId="6F1788E3" w14:textId="74EB4D6B" w:rsidR="009F2AB4" w:rsidRDefault="009F2AB4" w:rsidP="00584A02">
      <w:pPr>
        <w:spacing w:after="0"/>
        <w:jc w:val="both"/>
      </w:pPr>
    </w:p>
    <w:p w14:paraId="7523D5D6" w14:textId="77777777" w:rsidR="006A35EF" w:rsidRDefault="006A35EF" w:rsidP="00584A02">
      <w:pPr>
        <w:spacing w:after="0"/>
        <w:jc w:val="both"/>
      </w:pPr>
    </w:p>
    <w:p w14:paraId="026E2BC4" w14:textId="77777777" w:rsidR="006A35EF" w:rsidRPr="00323149" w:rsidRDefault="006A35EF" w:rsidP="00584A02">
      <w:pPr>
        <w:spacing w:after="0"/>
        <w:jc w:val="both"/>
      </w:pPr>
    </w:p>
    <w:p w14:paraId="020603E0" w14:textId="3BCF618C" w:rsidR="009F2AB4" w:rsidRPr="00323149" w:rsidRDefault="009F2AB4" w:rsidP="00584A02">
      <w:pPr>
        <w:spacing w:after="0"/>
        <w:jc w:val="both"/>
      </w:pPr>
    </w:p>
    <w:p w14:paraId="1DDE020B" w14:textId="690123BB" w:rsidR="009F2AB4" w:rsidRPr="00323149" w:rsidRDefault="009F2AB4" w:rsidP="00584A02">
      <w:pPr>
        <w:spacing w:after="0"/>
        <w:jc w:val="both"/>
      </w:pPr>
    </w:p>
    <w:p w14:paraId="4C1E95EE" w14:textId="2A25D9AA" w:rsidR="00927BDE" w:rsidRPr="00323149" w:rsidRDefault="00927BDE" w:rsidP="00927BDE">
      <w:pPr>
        <w:pStyle w:val="Prrafodelista"/>
        <w:numPr>
          <w:ilvl w:val="0"/>
          <w:numId w:val="2"/>
        </w:numPr>
        <w:spacing w:after="0"/>
        <w:jc w:val="both"/>
      </w:pPr>
      <w:r w:rsidRPr="00323149">
        <w:lastRenderedPageBreak/>
        <w:t>Precio</w:t>
      </w:r>
      <w:r w:rsidR="00781923" w:rsidRPr="00323149">
        <w:t xml:space="preserve"> </w:t>
      </w:r>
    </w:p>
    <w:p w14:paraId="3D247FCE" w14:textId="77777777" w:rsidR="00EE6388" w:rsidRPr="00323149" w:rsidRDefault="00EE6388" w:rsidP="00EE6388">
      <w:pPr>
        <w:pStyle w:val="Prrafodelista"/>
        <w:spacing w:after="0"/>
        <w:ind w:left="360"/>
        <w:jc w:val="both"/>
      </w:pPr>
    </w:p>
    <w:p w14:paraId="7E55ACB4" w14:textId="7B216958" w:rsidR="004E48D6" w:rsidRPr="00C62F45" w:rsidRDefault="00927BDE" w:rsidP="004E48D6">
      <w:pPr>
        <w:pStyle w:val="Prrafodelista"/>
        <w:numPr>
          <w:ilvl w:val="0"/>
          <w:numId w:val="18"/>
        </w:numPr>
        <w:spacing w:after="0"/>
        <w:jc w:val="both"/>
        <w:rPr>
          <w:bCs/>
        </w:rPr>
      </w:pPr>
      <w:bookmarkStart w:id="1" w:name="_Hlk204088396"/>
      <w:r w:rsidRPr="00C62F45">
        <w:rPr>
          <w:bCs/>
        </w:rPr>
        <w:t>Valor unitario</w:t>
      </w:r>
      <w:r w:rsidR="005A1C21" w:rsidRPr="00C62F45">
        <w:rPr>
          <w:bCs/>
        </w:rPr>
        <w:t xml:space="preserve"> por</w:t>
      </w:r>
      <w:r w:rsidRPr="00C62F45">
        <w:rPr>
          <w:bCs/>
        </w:rPr>
        <w:t xml:space="preserve"> bus: </w:t>
      </w:r>
      <w:r w:rsidR="008D4EDE" w:rsidRPr="008D4EDE">
        <w:rPr>
          <w:rFonts w:cstheme="minorHAnsi"/>
          <w:b/>
        </w:rPr>
        <w:t>{{ precio_unitario }}</w:t>
      </w:r>
      <w:r w:rsidR="00C37C9A">
        <w:rPr>
          <w:rFonts w:cstheme="minorHAnsi"/>
          <w:b/>
        </w:rPr>
        <w:t xml:space="preserve">.- </w:t>
      </w:r>
      <w:r w:rsidR="00635340" w:rsidRPr="00C62F45">
        <w:rPr>
          <w:bCs/>
        </w:rPr>
        <w:t xml:space="preserve">+ </w:t>
      </w:r>
      <w:r w:rsidRPr="00C62F45">
        <w:rPr>
          <w:bCs/>
        </w:rPr>
        <w:t>IVA</w:t>
      </w:r>
      <w:bookmarkEnd w:id="1"/>
      <w:r w:rsidR="004E48D6" w:rsidRPr="00C62F45">
        <w:rPr>
          <w:bCs/>
        </w:rPr>
        <w:t>.</w:t>
      </w:r>
    </w:p>
    <w:p w14:paraId="57AE3929" w14:textId="77777777" w:rsidR="00813BB5" w:rsidRPr="00323149" w:rsidRDefault="00813BB5" w:rsidP="00813BB5">
      <w:pPr>
        <w:pStyle w:val="Prrafodelista"/>
        <w:spacing w:after="0"/>
        <w:ind w:left="1080"/>
        <w:jc w:val="both"/>
        <w:rPr>
          <w:bCs/>
        </w:rPr>
      </w:pPr>
    </w:p>
    <w:p w14:paraId="781DDD8E" w14:textId="77777777" w:rsidR="00BF5EC6" w:rsidRPr="00BF5EC6" w:rsidRDefault="00BF5EC6" w:rsidP="00BF5EC6">
      <w:pPr>
        <w:pStyle w:val="Prrafodelista"/>
        <w:spacing w:after="0"/>
        <w:rPr>
          <w:bCs/>
        </w:rPr>
      </w:pPr>
      <w:r w:rsidRPr="00BF5EC6">
        <w:rPr>
          <w:bCs/>
        </w:rPr>
        <w:t>{% if texto_mantto %}</w:t>
      </w:r>
    </w:p>
    <w:p w14:paraId="2CC982B4" w14:textId="77777777" w:rsidR="00BF5EC6" w:rsidRPr="00BF5EC6" w:rsidRDefault="00BF5EC6" w:rsidP="00BF5EC6">
      <w:pPr>
        <w:pStyle w:val="Prrafodelista"/>
        <w:spacing w:after="0"/>
        <w:rPr>
          <w:bCs/>
        </w:rPr>
      </w:pPr>
      <w:r w:rsidRPr="00BF5EC6">
        <w:rPr>
          <w:bCs/>
        </w:rPr>
        <w:t>{{r texto_mantto }}</w:t>
      </w:r>
    </w:p>
    <w:p w14:paraId="350087F8" w14:textId="49A7FF71" w:rsidR="00302413" w:rsidRPr="00323149" w:rsidRDefault="00BF5EC6" w:rsidP="00BF5EC6">
      <w:pPr>
        <w:pStyle w:val="Prrafodelista"/>
        <w:spacing w:after="0"/>
        <w:rPr>
          <w:bCs/>
        </w:rPr>
      </w:pPr>
      <w:r w:rsidRPr="00BF5EC6">
        <w:rPr>
          <w:bCs/>
        </w:rPr>
        <w:t>{% endif %}</w:t>
      </w:r>
    </w:p>
    <w:p w14:paraId="6F2A9D8C" w14:textId="0BBB081C" w:rsidR="0031673A" w:rsidRPr="00323149" w:rsidRDefault="0031673A" w:rsidP="0071735F">
      <w:pPr>
        <w:spacing w:after="0"/>
        <w:jc w:val="both"/>
        <w:rPr>
          <w:bCs/>
        </w:rPr>
      </w:pPr>
    </w:p>
    <w:p w14:paraId="4AF75927" w14:textId="77777777" w:rsidR="00927BDE" w:rsidRPr="00323149" w:rsidRDefault="00927BDE" w:rsidP="00927BDE">
      <w:pPr>
        <w:pStyle w:val="Prrafodelista"/>
        <w:numPr>
          <w:ilvl w:val="0"/>
          <w:numId w:val="2"/>
        </w:numPr>
        <w:spacing w:after="0"/>
        <w:jc w:val="both"/>
      </w:pPr>
      <w:bookmarkStart w:id="2" w:name="_Hlk204088642"/>
      <w:bookmarkStart w:id="3" w:name="_Hlk204088618"/>
      <w:r w:rsidRPr="00323149">
        <w:t>Condiciones generales cotización</w:t>
      </w:r>
    </w:p>
    <w:bookmarkEnd w:id="2"/>
    <w:p w14:paraId="0E241612" w14:textId="77777777" w:rsidR="00927BDE" w:rsidRPr="00323149" w:rsidRDefault="00927BDE" w:rsidP="00927BDE">
      <w:pPr>
        <w:spacing w:after="0"/>
        <w:jc w:val="both"/>
      </w:pPr>
    </w:p>
    <w:p w14:paraId="196F6F68" w14:textId="1DD5DBED" w:rsidR="00927BDE" w:rsidRPr="00323149" w:rsidRDefault="00927BDE" w:rsidP="00927BDE">
      <w:pPr>
        <w:pStyle w:val="Prrafodelista"/>
        <w:numPr>
          <w:ilvl w:val="0"/>
          <w:numId w:val="3"/>
        </w:numPr>
        <w:spacing w:after="0"/>
        <w:jc w:val="both"/>
      </w:pPr>
      <w:bookmarkStart w:id="4" w:name="_Hlk204088658"/>
      <w:r w:rsidRPr="00323149">
        <w:t>Lugar de entrega:</w:t>
      </w:r>
      <w:r w:rsidR="00F477C6" w:rsidRPr="00F477C6">
        <w:t xml:space="preserve"> {{ lugar_entrega }}</w:t>
      </w:r>
      <w:r w:rsidR="00F477C6">
        <w:t xml:space="preserve">, </w:t>
      </w:r>
      <w:r w:rsidR="00A473D3" w:rsidRPr="00323149">
        <w:t>Chile</w:t>
      </w:r>
      <w:r w:rsidRPr="00323149">
        <w:t>.</w:t>
      </w:r>
      <w:r w:rsidR="00682174" w:rsidRPr="00323149">
        <w:t xml:space="preserve"> </w:t>
      </w:r>
    </w:p>
    <w:p w14:paraId="2C75467B" w14:textId="3CBB312F" w:rsidR="00C83C90" w:rsidRPr="00323149" w:rsidRDefault="00C83C90" w:rsidP="00927BDE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Régimen General de internación.</w:t>
      </w:r>
    </w:p>
    <w:p w14:paraId="09913FCF" w14:textId="04040987" w:rsidR="00C37109" w:rsidRPr="00323149" w:rsidRDefault="00927BDE" w:rsidP="00C37109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Plazo de entrega estimado</w:t>
      </w:r>
      <w:r w:rsidR="00C37109" w:rsidRPr="00323149">
        <w:t xml:space="preserve">: Una vez enviada Orden de Comprar entre </w:t>
      </w:r>
      <w:r w:rsidR="00373583">
        <w:t>6</w:t>
      </w:r>
      <w:r w:rsidR="00C37109" w:rsidRPr="00323149">
        <w:t xml:space="preserve"> a </w:t>
      </w:r>
      <w:r w:rsidR="00AF2681" w:rsidRPr="00323149">
        <w:t>9</w:t>
      </w:r>
      <w:r w:rsidR="00C37109" w:rsidRPr="00323149">
        <w:t xml:space="preserve"> meses para su entrega a cliente.</w:t>
      </w:r>
    </w:p>
    <w:p w14:paraId="37EBE765" w14:textId="6C3A09A7" w:rsidR="00927BDE" w:rsidRPr="00323149" w:rsidRDefault="00927BDE" w:rsidP="00C37109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Financiamiento: </w:t>
      </w:r>
      <w:r w:rsidR="001A6A2F" w:rsidRPr="00323149">
        <w:t>A definir entre las partes.</w:t>
      </w:r>
    </w:p>
    <w:p w14:paraId="0782720E" w14:textId="2CCC326E" w:rsidR="001C1403" w:rsidRPr="00323149" w:rsidRDefault="001C1403" w:rsidP="001C140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 xml:space="preserve">Capacitación para </w:t>
      </w:r>
      <w:r w:rsidR="0032617D" w:rsidRPr="00323149">
        <w:t>Técnicos</w:t>
      </w:r>
      <w:r w:rsidR="001A6A2F" w:rsidRPr="00323149">
        <w:t>.</w:t>
      </w:r>
    </w:p>
    <w:p w14:paraId="325E3690" w14:textId="6106AABB" w:rsidR="0032617D" w:rsidRPr="00323149" w:rsidRDefault="0032617D" w:rsidP="001C140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Capacitación para Conductores</w:t>
      </w:r>
      <w:r w:rsidR="001A6A2F" w:rsidRPr="00323149">
        <w:t>.</w:t>
      </w:r>
    </w:p>
    <w:p w14:paraId="2554CC6A" w14:textId="5C51A5BE" w:rsidR="00340640" w:rsidRPr="00323149" w:rsidRDefault="00927BDE" w:rsidP="009D2563">
      <w:pPr>
        <w:pStyle w:val="Prrafodelista"/>
        <w:numPr>
          <w:ilvl w:val="0"/>
          <w:numId w:val="3"/>
        </w:numPr>
        <w:spacing w:after="0"/>
        <w:jc w:val="both"/>
      </w:pPr>
      <w:r w:rsidRPr="00323149">
        <w:t>Validez de la cotización:</w:t>
      </w:r>
      <w:r w:rsidR="0021675C" w:rsidRPr="00323149">
        <w:t xml:space="preserve"> </w:t>
      </w:r>
      <w:r w:rsidR="00373583">
        <w:t xml:space="preserve">30 </w:t>
      </w:r>
      <w:r w:rsidR="002C0266">
        <w:t>días</w:t>
      </w:r>
      <w:r w:rsidR="00373583">
        <w:t xml:space="preserve"> contados desde la presentación de esta propuesta.</w:t>
      </w:r>
    </w:p>
    <w:p w14:paraId="4132CA43" w14:textId="77777777" w:rsidR="00340640" w:rsidRPr="00323149" w:rsidRDefault="00340640" w:rsidP="00340640">
      <w:pPr>
        <w:spacing w:after="0"/>
        <w:jc w:val="both"/>
      </w:pPr>
    </w:p>
    <w:p w14:paraId="3C2B5C4F" w14:textId="1FF6808A" w:rsidR="00E359B6" w:rsidRPr="00323149" w:rsidRDefault="00340640" w:rsidP="00584A02">
      <w:pPr>
        <w:spacing w:after="0"/>
        <w:jc w:val="both"/>
      </w:pPr>
      <w:r w:rsidRPr="00323149">
        <w:t>Atento</w:t>
      </w:r>
      <w:r w:rsidR="004E66A0" w:rsidRPr="00323149">
        <w:t xml:space="preserve"> </w:t>
      </w:r>
      <w:r w:rsidRPr="00323149">
        <w:t>a sus consultas, se despide cordialmente,</w:t>
      </w:r>
      <w:bookmarkEnd w:id="4"/>
    </w:p>
    <w:p w14:paraId="2737985D" w14:textId="77777777" w:rsidR="00E53BF9" w:rsidRPr="00323149" w:rsidRDefault="00E53BF9" w:rsidP="00584A02">
      <w:pPr>
        <w:spacing w:after="0"/>
        <w:jc w:val="both"/>
      </w:pPr>
    </w:p>
    <w:p w14:paraId="6AC5FEBA" w14:textId="77777777" w:rsidR="002B78EF" w:rsidRPr="00323149" w:rsidRDefault="002B78EF" w:rsidP="002B78EF">
      <w:pPr>
        <w:spacing w:after="0"/>
        <w:jc w:val="right"/>
        <w:rPr>
          <w:rFonts w:ascii="Calibri" w:hAnsi="Calibri" w:cs="Calibri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0"/>
        <w:gridCol w:w="3588"/>
      </w:tblGrid>
      <w:tr w:rsidR="002B78EF" w:rsidRPr="00323149" w14:paraId="4B767FC3" w14:textId="77777777" w:rsidTr="002B78EF">
        <w:trPr>
          <w:trHeight w:val="1350"/>
          <w:tblCellSpacing w:w="0" w:type="dxa"/>
        </w:trPr>
        <w:tc>
          <w:tcPr>
            <w:tcW w:w="4500" w:type="dxa"/>
            <w:shd w:val="clear" w:color="auto" w:fill="FFFFFF"/>
            <w:vAlign w:val="center"/>
            <w:hideMark/>
          </w:tcPr>
          <w:p w14:paraId="48CA17B0" w14:textId="160E5133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bookmarkStart w:id="5" w:name="_Hlk204088713"/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237D7846" wp14:editId="31848FAF">
                  <wp:extent cx="3333750" cy="1228725"/>
                  <wp:effectExtent l="0" t="0" r="0" b="9525"/>
                  <wp:docPr id="1270508451" name="Imagen 4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08451" name="Imagen 4" descr="Logotipo&#10;&#10;Descripción generada automá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0" w:type="dxa"/>
            <w:shd w:val="clear" w:color="auto" w:fill="FFFFFF"/>
            <w:tcMar>
              <w:top w:w="0" w:type="dxa"/>
              <w:left w:w="300" w:type="dxa"/>
              <w:bottom w:w="0" w:type="dxa"/>
              <w:right w:w="0" w:type="dxa"/>
            </w:tcMar>
            <w:vAlign w:val="center"/>
            <w:hideMark/>
          </w:tcPr>
          <w:p w14:paraId="0BFB86FE" w14:textId="1336BC23" w:rsidR="002B78EF" w:rsidRPr="00323149" w:rsidRDefault="00A64722" w:rsidP="002B78EF">
            <w:pPr>
              <w:spacing w:after="0"/>
              <w:jc w:val="right"/>
              <w:rPr>
                <w:rFonts w:ascii="Calibri" w:hAnsi="Calibri" w:cs="Calibri"/>
              </w:rPr>
            </w:pPr>
            <w:r w:rsidRPr="00A64722">
              <w:rPr>
                <w:rFonts w:ascii="Calibri" w:hAnsi="Calibri" w:cs="Calibri"/>
                <w:b/>
                <w:bCs/>
              </w:rPr>
              <w:t>{{ firma_nombre }}</w:t>
            </w:r>
            <w:r w:rsidR="002B78EF" w:rsidRPr="00323149">
              <w:rPr>
                <w:rFonts w:ascii="Calibri" w:hAnsi="Calibri" w:cs="Calibri"/>
              </w:rPr>
              <w:br/>
            </w:r>
            <w:r w:rsidR="00CF462F" w:rsidRPr="00CF462F">
              <w:rPr>
                <w:rFonts w:ascii="Calibri" w:hAnsi="Calibri" w:cs="Calibri"/>
              </w:rPr>
              <w:t>{{ firma_cargo }}</w:t>
            </w:r>
            <w:r w:rsidR="002B78EF" w:rsidRPr="00323149">
              <w:rPr>
                <w:rFonts w:ascii="Calibri" w:hAnsi="Calibri" w:cs="Calibri"/>
              </w:rPr>
              <w:br/>
            </w:r>
            <w:r w:rsidR="002B78EF" w:rsidRPr="00323149">
              <w:rPr>
                <w:rFonts w:ascii="Calibri" w:hAnsi="Calibri" w:cs="Calibri"/>
              </w:rPr>
              <w:br/>
            </w:r>
            <w:hyperlink r:id="rId11" w:tooltip="mailto:rsepulveda@andesmotor.cl" w:history="1">
              <w:r w:rsidR="00CF462F" w:rsidRPr="00CF462F">
                <w:rPr>
                  <w:rStyle w:val="Hipervnculo"/>
                  <w:rFonts w:ascii="Calibri" w:hAnsi="Calibri" w:cs="Calibri"/>
                </w:rPr>
                <w:t>{{ firma_correo }}</w:t>
              </w:r>
            </w:hyperlink>
            <w:r w:rsidR="002B78EF" w:rsidRPr="00323149">
              <w:rPr>
                <w:rFonts w:ascii="Calibri" w:hAnsi="Calibri" w:cs="Calibri"/>
              </w:rPr>
              <w:br/>
              <w:t>T: 227202221</w:t>
            </w:r>
            <w:r w:rsidR="002B78EF" w:rsidRPr="00323149">
              <w:rPr>
                <w:rFonts w:ascii="Calibri" w:hAnsi="Calibri" w:cs="Calibri"/>
              </w:rPr>
              <w:br/>
              <w:t xml:space="preserve">M: </w:t>
            </w:r>
            <w:r w:rsidR="00B667A0" w:rsidRPr="00B667A0">
              <w:rPr>
                <w:rFonts w:ascii="Calibri" w:hAnsi="Calibri" w:cs="Calibri"/>
              </w:rPr>
              <w:t>{{ firma_telefono }}</w:t>
            </w:r>
            <w:r w:rsidR="002B78EF" w:rsidRPr="00323149">
              <w:rPr>
                <w:rFonts w:ascii="Calibri" w:hAnsi="Calibri" w:cs="Calibri"/>
              </w:rPr>
              <w:br/>
            </w:r>
            <w:r w:rsidR="002B78EF" w:rsidRPr="00323149">
              <w:rPr>
                <w:rFonts w:ascii="Calibri" w:hAnsi="Calibri" w:cs="Calibri"/>
              </w:rPr>
              <w:br/>
              <w:t>Av. Américo Vespucio 760, Pudahuel. Santiago-Chile</w:t>
            </w:r>
            <w:r w:rsidR="002B78EF" w:rsidRPr="00323149">
              <w:rPr>
                <w:rFonts w:ascii="Calibri" w:hAnsi="Calibri" w:cs="Calibri"/>
              </w:rPr>
              <w:br/>
            </w:r>
            <w:hyperlink r:id="rId12" w:tgtFrame="_blank" w:tooltip="https://www.andesmotor.cl/" w:history="1">
              <w:r w:rsidR="002B78EF" w:rsidRPr="00323149">
                <w:rPr>
                  <w:rStyle w:val="Hipervnculo"/>
                  <w:rFonts w:ascii="Calibri" w:hAnsi="Calibri" w:cs="Calibri"/>
                </w:rPr>
                <w:t>www.andesmotor.cl</w:t>
              </w:r>
            </w:hyperlink>
          </w:p>
        </w:tc>
      </w:tr>
      <w:tr w:rsidR="002B78EF" w:rsidRPr="00323149" w14:paraId="337DF62E" w14:textId="77777777" w:rsidTr="002B78EF">
        <w:trPr>
          <w:tblCellSpacing w:w="0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1C102C3E" w14:textId="3D8160B9" w:rsidR="002B78EF" w:rsidRPr="00323149" w:rsidRDefault="002B78EF" w:rsidP="002B78EF">
            <w:pPr>
              <w:spacing w:after="0"/>
              <w:jc w:val="right"/>
              <w:rPr>
                <w:rFonts w:ascii="Calibri" w:hAnsi="Calibri" w:cs="Calibri"/>
              </w:rPr>
            </w:pPr>
            <w:r w:rsidRPr="00323149">
              <w:rPr>
                <w:rFonts w:ascii="Calibri" w:hAnsi="Calibri" w:cs="Calibri"/>
                <w:noProof/>
              </w:rPr>
              <w:drawing>
                <wp:inline distT="0" distB="0" distL="0" distR="0" wp14:anchorId="1F7BC875" wp14:editId="023EC7BD">
                  <wp:extent cx="5612130" cy="243205"/>
                  <wp:effectExtent l="0" t="0" r="0" b="4445"/>
                  <wp:docPr id="155715416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13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3"/>
    <w:bookmarkEnd w:id="5"/>
    <w:p w14:paraId="2933343B" w14:textId="0989DAD5" w:rsidR="00B269B3" w:rsidRDefault="00C37109" w:rsidP="00C37109">
      <w:pPr>
        <w:spacing w:after="0"/>
        <w:jc w:val="right"/>
      </w:pPr>
      <w:r w:rsidRPr="00323149">
        <w:rPr>
          <w:rFonts w:ascii="Calibri" w:hAnsi="Calibri" w:cs="Calibri"/>
        </w:rPr>
        <w:t>.</w:t>
      </w:r>
    </w:p>
    <w:sectPr w:rsidR="00B269B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80D0F" w14:textId="77777777" w:rsidR="006F1388" w:rsidRPr="00323149" w:rsidRDefault="006F1388" w:rsidP="003118D9">
      <w:pPr>
        <w:spacing w:after="0" w:line="240" w:lineRule="auto"/>
      </w:pPr>
      <w:r w:rsidRPr="00323149">
        <w:separator/>
      </w:r>
    </w:p>
  </w:endnote>
  <w:endnote w:type="continuationSeparator" w:id="0">
    <w:p w14:paraId="4F3FE2F7" w14:textId="77777777" w:rsidR="006F1388" w:rsidRPr="00323149" w:rsidRDefault="006F1388" w:rsidP="003118D9">
      <w:pPr>
        <w:spacing w:after="0" w:line="240" w:lineRule="auto"/>
      </w:pPr>
      <w:r w:rsidRPr="00323149">
        <w:continuationSeparator/>
      </w:r>
    </w:p>
  </w:endnote>
  <w:endnote w:type="continuationNotice" w:id="1">
    <w:p w14:paraId="640D8DD7" w14:textId="77777777" w:rsidR="006F1388" w:rsidRPr="00323149" w:rsidRDefault="006F13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3A9B" w14:textId="77777777" w:rsidR="003F3AA9" w:rsidRPr="00323149" w:rsidRDefault="003F3A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9025" w14:textId="17403D22" w:rsidR="00584A02" w:rsidRPr="00323149" w:rsidRDefault="00584A0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323149">
      <w:rPr>
        <w:color w:val="8496B0" w:themeColor="text2" w:themeTint="99"/>
        <w:spacing w:val="60"/>
        <w:sz w:val="24"/>
        <w:szCs w:val="24"/>
      </w:rPr>
      <w:t>Página</w:t>
    </w:r>
    <w:r w:rsidRPr="00323149">
      <w:rPr>
        <w:color w:val="8496B0" w:themeColor="text2" w:themeTint="99"/>
        <w:sz w:val="24"/>
        <w:szCs w:val="24"/>
      </w:rPr>
      <w:t xml:space="preserve">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PAGE 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  <w:r w:rsidRPr="00323149">
      <w:rPr>
        <w:color w:val="323E4F" w:themeColor="text2" w:themeShade="BF"/>
        <w:sz w:val="24"/>
        <w:szCs w:val="24"/>
      </w:rPr>
      <w:t xml:space="preserve"> | </w:t>
    </w:r>
    <w:r w:rsidRPr="00323149">
      <w:rPr>
        <w:color w:val="323E4F" w:themeColor="text2" w:themeShade="BF"/>
        <w:sz w:val="24"/>
        <w:szCs w:val="24"/>
      </w:rPr>
      <w:fldChar w:fldCharType="begin"/>
    </w:r>
    <w:r w:rsidRPr="00323149">
      <w:rPr>
        <w:color w:val="323E4F" w:themeColor="text2" w:themeShade="BF"/>
        <w:sz w:val="24"/>
        <w:szCs w:val="24"/>
      </w:rPr>
      <w:instrText>NUMPAGES  \* Arabic  \* MERGEFORMAT</w:instrText>
    </w:r>
    <w:r w:rsidRPr="00323149">
      <w:rPr>
        <w:color w:val="323E4F" w:themeColor="text2" w:themeShade="BF"/>
        <w:sz w:val="24"/>
        <w:szCs w:val="24"/>
      </w:rPr>
      <w:fldChar w:fldCharType="separate"/>
    </w:r>
    <w:r w:rsidR="0093788E" w:rsidRPr="00323149">
      <w:rPr>
        <w:color w:val="323E4F" w:themeColor="text2" w:themeShade="BF"/>
        <w:sz w:val="24"/>
        <w:szCs w:val="24"/>
      </w:rPr>
      <w:t>4</w:t>
    </w:r>
    <w:r w:rsidRPr="00323149">
      <w:rPr>
        <w:color w:val="323E4F" w:themeColor="text2" w:themeShade="BF"/>
        <w:sz w:val="24"/>
        <w:szCs w:val="24"/>
      </w:rPr>
      <w:fldChar w:fldCharType="end"/>
    </w:r>
  </w:p>
  <w:p w14:paraId="41B2A2A0" w14:textId="77777777" w:rsidR="00584A02" w:rsidRPr="00323149" w:rsidRDefault="00584A0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016F" w14:textId="77777777" w:rsidR="003F3AA9" w:rsidRPr="00323149" w:rsidRDefault="003F3A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47CC8" w14:textId="77777777" w:rsidR="006F1388" w:rsidRPr="00323149" w:rsidRDefault="006F1388" w:rsidP="003118D9">
      <w:pPr>
        <w:spacing w:after="0" w:line="240" w:lineRule="auto"/>
      </w:pPr>
      <w:r w:rsidRPr="00323149">
        <w:separator/>
      </w:r>
    </w:p>
  </w:footnote>
  <w:footnote w:type="continuationSeparator" w:id="0">
    <w:p w14:paraId="2288AEAB" w14:textId="77777777" w:rsidR="006F1388" w:rsidRPr="00323149" w:rsidRDefault="006F1388" w:rsidP="003118D9">
      <w:pPr>
        <w:spacing w:after="0" w:line="240" w:lineRule="auto"/>
      </w:pPr>
      <w:r w:rsidRPr="00323149">
        <w:continuationSeparator/>
      </w:r>
    </w:p>
  </w:footnote>
  <w:footnote w:type="continuationNotice" w:id="1">
    <w:p w14:paraId="043BF550" w14:textId="77777777" w:rsidR="006F1388" w:rsidRPr="00323149" w:rsidRDefault="006F138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08B60" w14:textId="77777777" w:rsidR="003F3AA9" w:rsidRPr="00323149" w:rsidRDefault="003F3A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3632" w14:textId="1D988160" w:rsidR="00147073" w:rsidRPr="00323149" w:rsidRDefault="00F61D20" w:rsidP="00147073">
    <w:pPr>
      <w:pStyle w:val="Encabezado"/>
      <w:jc w:val="center"/>
    </w:pPr>
    <w:r w:rsidRPr="00323149">
      <w:rPr>
        <w:noProof/>
        <w:lang w:eastAsia="es-CL"/>
      </w:rPr>
      <w:drawing>
        <wp:inline distT="0" distB="0" distL="0" distR="0" wp14:anchorId="7EA80A6D" wp14:editId="276DC02F">
          <wp:extent cx="1438275" cy="406370"/>
          <wp:effectExtent l="0" t="0" r="0" b="0"/>
          <wp:docPr id="2" name="Imagen 2" descr="Un dibujo animad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Un dibujo animado con letras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55052" cy="411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5497" w14:textId="77777777" w:rsidR="003F3AA9" w:rsidRPr="00323149" w:rsidRDefault="003F3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54EC5"/>
    <w:multiLevelType w:val="hybridMultilevel"/>
    <w:tmpl w:val="2200DC8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0801E9"/>
    <w:multiLevelType w:val="multilevel"/>
    <w:tmpl w:val="C7E2C93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242B0BC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2562B49"/>
    <w:multiLevelType w:val="hybridMultilevel"/>
    <w:tmpl w:val="79C2698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D7E25"/>
    <w:multiLevelType w:val="multilevel"/>
    <w:tmpl w:val="3B50C2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86D444A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2B9404A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8EAC5EB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9071F24"/>
    <w:multiLevelType w:val="multilevel"/>
    <w:tmpl w:val="CE2CFC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1632E86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AF01CCC"/>
    <w:multiLevelType w:val="hybridMultilevel"/>
    <w:tmpl w:val="92D0E0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9028C"/>
    <w:multiLevelType w:val="hybridMultilevel"/>
    <w:tmpl w:val="E70C6EA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7D19F3"/>
    <w:multiLevelType w:val="hybridMultilevel"/>
    <w:tmpl w:val="754C6DE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F0A39"/>
    <w:multiLevelType w:val="hybridMultilevel"/>
    <w:tmpl w:val="5FA0D9B2"/>
    <w:lvl w:ilvl="0" w:tplc="B608F0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0E1D97"/>
    <w:multiLevelType w:val="multilevel"/>
    <w:tmpl w:val="DCB212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F53104A"/>
    <w:multiLevelType w:val="hybridMultilevel"/>
    <w:tmpl w:val="4EE4ED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4D6D4E"/>
    <w:multiLevelType w:val="hybridMultilevel"/>
    <w:tmpl w:val="1A18930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936EE"/>
    <w:multiLevelType w:val="hybridMultilevel"/>
    <w:tmpl w:val="6068E55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B2B0407"/>
    <w:multiLevelType w:val="hybridMultilevel"/>
    <w:tmpl w:val="6B6CAA1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464543">
    <w:abstractNumId w:val="10"/>
  </w:num>
  <w:num w:numId="2" w16cid:durableId="1699165119">
    <w:abstractNumId w:val="4"/>
  </w:num>
  <w:num w:numId="3" w16cid:durableId="869881669">
    <w:abstractNumId w:val="16"/>
  </w:num>
  <w:num w:numId="4" w16cid:durableId="451478379">
    <w:abstractNumId w:val="13"/>
  </w:num>
  <w:num w:numId="5" w16cid:durableId="1984695422">
    <w:abstractNumId w:val="11"/>
  </w:num>
  <w:num w:numId="6" w16cid:durableId="416295420">
    <w:abstractNumId w:val="18"/>
  </w:num>
  <w:num w:numId="7" w16cid:durableId="451872408">
    <w:abstractNumId w:val="5"/>
  </w:num>
  <w:num w:numId="8" w16cid:durableId="1505165667">
    <w:abstractNumId w:val="6"/>
  </w:num>
  <w:num w:numId="9" w16cid:durableId="1861092053">
    <w:abstractNumId w:val="9"/>
  </w:num>
  <w:num w:numId="10" w16cid:durableId="1829319810">
    <w:abstractNumId w:val="14"/>
  </w:num>
  <w:num w:numId="11" w16cid:durableId="1609897608">
    <w:abstractNumId w:val="1"/>
  </w:num>
  <w:num w:numId="12" w16cid:durableId="1707557378">
    <w:abstractNumId w:val="8"/>
  </w:num>
  <w:num w:numId="13" w16cid:durableId="172494978">
    <w:abstractNumId w:val="17"/>
  </w:num>
  <w:num w:numId="14" w16cid:durableId="1833401578">
    <w:abstractNumId w:val="15"/>
  </w:num>
  <w:num w:numId="15" w16cid:durableId="173036064">
    <w:abstractNumId w:val="12"/>
  </w:num>
  <w:num w:numId="16" w16cid:durableId="607813300">
    <w:abstractNumId w:val="7"/>
  </w:num>
  <w:num w:numId="17" w16cid:durableId="1253583541">
    <w:abstractNumId w:val="3"/>
  </w:num>
  <w:num w:numId="18" w16cid:durableId="744768457">
    <w:abstractNumId w:val="0"/>
  </w:num>
  <w:num w:numId="19" w16cid:durableId="120535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7EF"/>
    <w:rsid w:val="00000C01"/>
    <w:rsid w:val="00005911"/>
    <w:rsid w:val="00016EB1"/>
    <w:rsid w:val="00027A0F"/>
    <w:rsid w:val="00041EA0"/>
    <w:rsid w:val="000500AA"/>
    <w:rsid w:val="00051272"/>
    <w:rsid w:val="00061786"/>
    <w:rsid w:val="000628A8"/>
    <w:rsid w:val="00063406"/>
    <w:rsid w:val="00066A7B"/>
    <w:rsid w:val="00077E75"/>
    <w:rsid w:val="000875E0"/>
    <w:rsid w:val="000A49CD"/>
    <w:rsid w:val="000A7AF7"/>
    <w:rsid w:val="000A7C13"/>
    <w:rsid w:val="000B6ADB"/>
    <w:rsid w:val="000C02D2"/>
    <w:rsid w:val="000C174A"/>
    <w:rsid w:val="000C224C"/>
    <w:rsid w:val="000D5594"/>
    <w:rsid w:val="000F241A"/>
    <w:rsid w:val="001120BB"/>
    <w:rsid w:val="00121654"/>
    <w:rsid w:val="00125987"/>
    <w:rsid w:val="00134F08"/>
    <w:rsid w:val="001417AE"/>
    <w:rsid w:val="00143E83"/>
    <w:rsid w:val="001454DD"/>
    <w:rsid w:val="00147073"/>
    <w:rsid w:val="00152F21"/>
    <w:rsid w:val="0016324E"/>
    <w:rsid w:val="00165181"/>
    <w:rsid w:val="00173A0A"/>
    <w:rsid w:val="00191B00"/>
    <w:rsid w:val="0019235A"/>
    <w:rsid w:val="00197AC3"/>
    <w:rsid w:val="001A2E51"/>
    <w:rsid w:val="001A6A2F"/>
    <w:rsid w:val="001B5A89"/>
    <w:rsid w:val="001C1403"/>
    <w:rsid w:val="001D25C1"/>
    <w:rsid w:val="001E6BA6"/>
    <w:rsid w:val="001E7D03"/>
    <w:rsid w:val="001F2A59"/>
    <w:rsid w:val="001F3765"/>
    <w:rsid w:val="00211AC8"/>
    <w:rsid w:val="0021675C"/>
    <w:rsid w:val="002302A1"/>
    <w:rsid w:val="002356D5"/>
    <w:rsid w:val="00242B1E"/>
    <w:rsid w:val="002451BC"/>
    <w:rsid w:val="00247689"/>
    <w:rsid w:val="002476AC"/>
    <w:rsid w:val="00253566"/>
    <w:rsid w:val="00264EAB"/>
    <w:rsid w:val="00271A5E"/>
    <w:rsid w:val="002747BD"/>
    <w:rsid w:val="00286A00"/>
    <w:rsid w:val="002877FC"/>
    <w:rsid w:val="00294E7C"/>
    <w:rsid w:val="002A136D"/>
    <w:rsid w:val="002B1B8F"/>
    <w:rsid w:val="002B68BD"/>
    <w:rsid w:val="002B6EAC"/>
    <w:rsid w:val="002B78EF"/>
    <w:rsid w:val="002B79ED"/>
    <w:rsid w:val="002C0266"/>
    <w:rsid w:val="002C173E"/>
    <w:rsid w:val="002C6FC0"/>
    <w:rsid w:val="002D17D7"/>
    <w:rsid w:val="002E25A1"/>
    <w:rsid w:val="002F202A"/>
    <w:rsid w:val="00302413"/>
    <w:rsid w:val="00304905"/>
    <w:rsid w:val="003118D9"/>
    <w:rsid w:val="0031282A"/>
    <w:rsid w:val="00312977"/>
    <w:rsid w:val="0031304D"/>
    <w:rsid w:val="0031673A"/>
    <w:rsid w:val="00323149"/>
    <w:rsid w:val="0032617D"/>
    <w:rsid w:val="00326D4A"/>
    <w:rsid w:val="0033282D"/>
    <w:rsid w:val="00336A75"/>
    <w:rsid w:val="00336C06"/>
    <w:rsid w:val="00340640"/>
    <w:rsid w:val="00341B62"/>
    <w:rsid w:val="00346D75"/>
    <w:rsid w:val="003531D3"/>
    <w:rsid w:val="0035632D"/>
    <w:rsid w:val="003648F9"/>
    <w:rsid w:val="00373583"/>
    <w:rsid w:val="00373623"/>
    <w:rsid w:val="003767CC"/>
    <w:rsid w:val="00381006"/>
    <w:rsid w:val="00392658"/>
    <w:rsid w:val="003A4F67"/>
    <w:rsid w:val="003A56CF"/>
    <w:rsid w:val="003D149F"/>
    <w:rsid w:val="003D15A1"/>
    <w:rsid w:val="003D6308"/>
    <w:rsid w:val="003D6458"/>
    <w:rsid w:val="003F1ADA"/>
    <w:rsid w:val="003F2B7B"/>
    <w:rsid w:val="003F3AA9"/>
    <w:rsid w:val="00405622"/>
    <w:rsid w:val="00435E0F"/>
    <w:rsid w:val="00436F2E"/>
    <w:rsid w:val="00444338"/>
    <w:rsid w:val="004524A7"/>
    <w:rsid w:val="00453757"/>
    <w:rsid w:val="00455EC3"/>
    <w:rsid w:val="00467883"/>
    <w:rsid w:val="00481903"/>
    <w:rsid w:val="00484797"/>
    <w:rsid w:val="0048481C"/>
    <w:rsid w:val="00485EC5"/>
    <w:rsid w:val="00496405"/>
    <w:rsid w:val="004A0E46"/>
    <w:rsid w:val="004A738C"/>
    <w:rsid w:val="004B165A"/>
    <w:rsid w:val="004B6196"/>
    <w:rsid w:val="004C084A"/>
    <w:rsid w:val="004C094C"/>
    <w:rsid w:val="004C0F90"/>
    <w:rsid w:val="004C4A37"/>
    <w:rsid w:val="004C4ADA"/>
    <w:rsid w:val="004D61C2"/>
    <w:rsid w:val="004E41D5"/>
    <w:rsid w:val="004E48D6"/>
    <w:rsid w:val="004E66A0"/>
    <w:rsid w:val="004E7B55"/>
    <w:rsid w:val="004F1D54"/>
    <w:rsid w:val="004F309B"/>
    <w:rsid w:val="004F3A43"/>
    <w:rsid w:val="004F67A3"/>
    <w:rsid w:val="005017E9"/>
    <w:rsid w:val="00502BBD"/>
    <w:rsid w:val="005132B8"/>
    <w:rsid w:val="005145F0"/>
    <w:rsid w:val="005150D1"/>
    <w:rsid w:val="0052768E"/>
    <w:rsid w:val="005405A6"/>
    <w:rsid w:val="00543D03"/>
    <w:rsid w:val="00551AC9"/>
    <w:rsid w:val="00560F9B"/>
    <w:rsid w:val="00563F1F"/>
    <w:rsid w:val="00576CF5"/>
    <w:rsid w:val="00584A02"/>
    <w:rsid w:val="0059529B"/>
    <w:rsid w:val="005A023F"/>
    <w:rsid w:val="005A1C21"/>
    <w:rsid w:val="005B6578"/>
    <w:rsid w:val="005C0A47"/>
    <w:rsid w:val="005C6406"/>
    <w:rsid w:val="005F5A98"/>
    <w:rsid w:val="00603BA8"/>
    <w:rsid w:val="00605E34"/>
    <w:rsid w:val="00613BD4"/>
    <w:rsid w:val="00615BDF"/>
    <w:rsid w:val="00633382"/>
    <w:rsid w:val="00635340"/>
    <w:rsid w:val="00642C2D"/>
    <w:rsid w:val="00644106"/>
    <w:rsid w:val="006604BF"/>
    <w:rsid w:val="006643FB"/>
    <w:rsid w:val="00677E6A"/>
    <w:rsid w:val="00682174"/>
    <w:rsid w:val="00682E7E"/>
    <w:rsid w:val="006869B2"/>
    <w:rsid w:val="0069105F"/>
    <w:rsid w:val="006A0CD7"/>
    <w:rsid w:val="006A35EF"/>
    <w:rsid w:val="006B1E5F"/>
    <w:rsid w:val="006B65D0"/>
    <w:rsid w:val="006C22B0"/>
    <w:rsid w:val="006C5CAB"/>
    <w:rsid w:val="006D2F1F"/>
    <w:rsid w:val="006F1388"/>
    <w:rsid w:val="00717013"/>
    <w:rsid w:val="0071735F"/>
    <w:rsid w:val="00721CF1"/>
    <w:rsid w:val="00722BFF"/>
    <w:rsid w:val="007338B3"/>
    <w:rsid w:val="00743538"/>
    <w:rsid w:val="00751D47"/>
    <w:rsid w:val="00760992"/>
    <w:rsid w:val="00775995"/>
    <w:rsid w:val="00781923"/>
    <w:rsid w:val="00782399"/>
    <w:rsid w:val="00784C63"/>
    <w:rsid w:val="00786F3D"/>
    <w:rsid w:val="00787744"/>
    <w:rsid w:val="007A5919"/>
    <w:rsid w:val="007A5E77"/>
    <w:rsid w:val="007C551B"/>
    <w:rsid w:val="007E27AF"/>
    <w:rsid w:val="007E6340"/>
    <w:rsid w:val="007F5FD6"/>
    <w:rsid w:val="008003A4"/>
    <w:rsid w:val="00804A9C"/>
    <w:rsid w:val="00805206"/>
    <w:rsid w:val="00805EE5"/>
    <w:rsid w:val="0081096C"/>
    <w:rsid w:val="00813BB5"/>
    <w:rsid w:val="008159D0"/>
    <w:rsid w:val="00823E2E"/>
    <w:rsid w:val="00837A20"/>
    <w:rsid w:val="00840855"/>
    <w:rsid w:val="00842E91"/>
    <w:rsid w:val="008457EF"/>
    <w:rsid w:val="0086517C"/>
    <w:rsid w:val="008661E6"/>
    <w:rsid w:val="008709D6"/>
    <w:rsid w:val="0087377F"/>
    <w:rsid w:val="00874579"/>
    <w:rsid w:val="0087635C"/>
    <w:rsid w:val="00894F5A"/>
    <w:rsid w:val="008C3C6C"/>
    <w:rsid w:val="008D3B7B"/>
    <w:rsid w:val="008D4424"/>
    <w:rsid w:val="008D4EDE"/>
    <w:rsid w:val="008F0EC7"/>
    <w:rsid w:val="008F25C9"/>
    <w:rsid w:val="00902AA6"/>
    <w:rsid w:val="0090510B"/>
    <w:rsid w:val="00912A60"/>
    <w:rsid w:val="00916A39"/>
    <w:rsid w:val="009179A2"/>
    <w:rsid w:val="009225C6"/>
    <w:rsid w:val="00924E1F"/>
    <w:rsid w:val="0092515D"/>
    <w:rsid w:val="00925C1B"/>
    <w:rsid w:val="00925E61"/>
    <w:rsid w:val="00927BDE"/>
    <w:rsid w:val="00933568"/>
    <w:rsid w:val="0093788E"/>
    <w:rsid w:val="00940B63"/>
    <w:rsid w:val="0094389B"/>
    <w:rsid w:val="00946435"/>
    <w:rsid w:val="00953772"/>
    <w:rsid w:val="00954141"/>
    <w:rsid w:val="00960DC3"/>
    <w:rsid w:val="00962B2D"/>
    <w:rsid w:val="00963377"/>
    <w:rsid w:val="00964A8C"/>
    <w:rsid w:val="0096710C"/>
    <w:rsid w:val="00977A66"/>
    <w:rsid w:val="0098391A"/>
    <w:rsid w:val="00993A31"/>
    <w:rsid w:val="00996C21"/>
    <w:rsid w:val="009A57C5"/>
    <w:rsid w:val="009B5E63"/>
    <w:rsid w:val="009C42F4"/>
    <w:rsid w:val="009F03CB"/>
    <w:rsid w:val="009F03EE"/>
    <w:rsid w:val="009F2AB4"/>
    <w:rsid w:val="009F41FA"/>
    <w:rsid w:val="00A00019"/>
    <w:rsid w:val="00A111E6"/>
    <w:rsid w:val="00A217BD"/>
    <w:rsid w:val="00A22B21"/>
    <w:rsid w:val="00A40A94"/>
    <w:rsid w:val="00A413E2"/>
    <w:rsid w:val="00A43E04"/>
    <w:rsid w:val="00A46D41"/>
    <w:rsid w:val="00A473D3"/>
    <w:rsid w:val="00A47BDF"/>
    <w:rsid w:val="00A52CD1"/>
    <w:rsid w:val="00A54C46"/>
    <w:rsid w:val="00A64722"/>
    <w:rsid w:val="00AA1A09"/>
    <w:rsid w:val="00AA55EF"/>
    <w:rsid w:val="00AB40DF"/>
    <w:rsid w:val="00AB6B1B"/>
    <w:rsid w:val="00AB7FCC"/>
    <w:rsid w:val="00AC2316"/>
    <w:rsid w:val="00AC2392"/>
    <w:rsid w:val="00AE221F"/>
    <w:rsid w:val="00AF1DE0"/>
    <w:rsid w:val="00AF2372"/>
    <w:rsid w:val="00AF2681"/>
    <w:rsid w:val="00B01931"/>
    <w:rsid w:val="00B06721"/>
    <w:rsid w:val="00B06C0C"/>
    <w:rsid w:val="00B077DF"/>
    <w:rsid w:val="00B10822"/>
    <w:rsid w:val="00B176C4"/>
    <w:rsid w:val="00B17844"/>
    <w:rsid w:val="00B2638A"/>
    <w:rsid w:val="00B269B3"/>
    <w:rsid w:val="00B41A1F"/>
    <w:rsid w:val="00B4251C"/>
    <w:rsid w:val="00B42BA5"/>
    <w:rsid w:val="00B52BF6"/>
    <w:rsid w:val="00B56CB0"/>
    <w:rsid w:val="00B61D35"/>
    <w:rsid w:val="00B64F1D"/>
    <w:rsid w:val="00B667A0"/>
    <w:rsid w:val="00B74FE8"/>
    <w:rsid w:val="00B8112E"/>
    <w:rsid w:val="00BB2DA2"/>
    <w:rsid w:val="00BC2486"/>
    <w:rsid w:val="00BC69C0"/>
    <w:rsid w:val="00BC6C8D"/>
    <w:rsid w:val="00BC7967"/>
    <w:rsid w:val="00BD1281"/>
    <w:rsid w:val="00BD2DFA"/>
    <w:rsid w:val="00BD5647"/>
    <w:rsid w:val="00BD6BDC"/>
    <w:rsid w:val="00BE5312"/>
    <w:rsid w:val="00BF0356"/>
    <w:rsid w:val="00BF182F"/>
    <w:rsid w:val="00BF5EC6"/>
    <w:rsid w:val="00C031AA"/>
    <w:rsid w:val="00C0341A"/>
    <w:rsid w:val="00C058BA"/>
    <w:rsid w:val="00C0679E"/>
    <w:rsid w:val="00C113C5"/>
    <w:rsid w:val="00C11FEA"/>
    <w:rsid w:val="00C14666"/>
    <w:rsid w:val="00C2601C"/>
    <w:rsid w:val="00C36ED1"/>
    <w:rsid w:val="00C37109"/>
    <w:rsid w:val="00C37C9A"/>
    <w:rsid w:val="00C44DC1"/>
    <w:rsid w:val="00C558C6"/>
    <w:rsid w:val="00C62F45"/>
    <w:rsid w:val="00C663A7"/>
    <w:rsid w:val="00C7153C"/>
    <w:rsid w:val="00C831B3"/>
    <w:rsid w:val="00C83291"/>
    <w:rsid w:val="00C83C90"/>
    <w:rsid w:val="00C9270C"/>
    <w:rsid w:val="00C95674"/>
    <w:rsid w:val="00C95C2B"/>
    <w:rsid w:val="00CA5B23"/>
    <w:rsid w:val="00CC078C"/>
    <w:rsid w:val="00CC206F"/>
    <w:rsid w:val="00CC3AB7"/>
    <w:rsid w:val="00CC59E0"/>
    <w:rsid w:val="00CC6B68"/>
    <w:rsid w:val="00CD1110"/>
    <w:rsid w:val="00CE3FB4"/>
    <w:rsid w:val="00CE5D6D"/>
    <w:rsid w:val="00CF2D73"/>
    <w:rsid w:val="00CF462F"/>
    <w:rsid w:val="00CF5F57"/>
    <w:rsid w:val="00D045C7"/>
    <w:rsid w:val="00D07137"/>
    <w:rsid w:val="00D245FC"/>
    <w:rsid w:val="00D30C9B"/>
    <w:rsid w:val="00D35D53"/>
    <w:rsid w:val="00D36498"/>
    <w:rsid w:val="00D36F08"/>
    <w:rsid w:val="00D52539"/>
    <w:rsid w:val="00D52572"/>
    <w:rsid w:val="00D53A37"/>
    <w:rsid w:val="00D57EEE"/>
    <w:rsid w:val="00D611F9"/>
    <w:rsid w:val="00D62FD3"/>
    <w:rsid w:val="00D65754"/>
    <w:rsid w:val="00D76305"/>
    <w:rsid w:val="00D77C45"/>
    <w:rsid w:val="00D849FC"/>
    <w:rsid w:val="00D85A22"/>
    <w:rsid w:val="00D935B5"/>
    <w:rsid w:val="00D976B6"/>
    <w:rsid w:val="00DA4BE1"/>
    <w:rsid w:val="00DB6F5D"/>
    <w:rsid w:val="00DC091F"/>
    <w:rsid w:val="00DC316C"/>
    <w:rsid w:val="00DC3325"/>
    <w:rsid w:val="00DD0988"/>
    <w:rsid w:val="00DD2F6A"/>
    <w:rsid w:val="00DD6401"/>
    <w:rsid w:val="00DE0956"/>
    <w:rsid w:val="00DE3E69"/>
    <w:rsid w:val="00DF1793"/>
    <w:rsid w:val="00DF515D"/>
    <w:rsid w:val="00DF5512"/>
    <w:rsid w:val="00DF5BB7"/>
    <w:rsid w:val="00E01D11"/>
    <w:rsid w:val="00E23A32"/>
    <w:rsid w:val="00E257EF"/>
    <w:rsid w:val="00E27301"/>
    <w:rsid w:val="00E359B6"/>
    <w:rsid w:val="00E50EF7"/>
    <w:rsid w:val="00E512CA"/>
    <w:rsid w:val="00E5139B"/>
    <w:rsid w:val="00E53BF9"/>
    <w:rsid w:val="00E60DE1"/>
    <w:rsid w:val="00E616FC"/>
    <w:rsid w:val="00E77367"/>
    <w:rsid w:val="00E82EB5"/>
    <w:rsid w:val="00E90613"/>
    <w:rsid w:val="00E94B41"/>
    <w:rsid w:val="00EA001D"/>
    <w:rsid w:val="00EC4E5A"/>
    <w:rsid w:val="00EC5284"/>
    <w:rsid w:val="00ED650D"/>
    <w:rsid w:val="00EE6388"/>
    <w:rsid w:val="00EF30AB"/>
    <w:rsid w:val="00EF5549"/>
    <w:rsid w:val="00EF5588"/>
    <w:rsid w:val="00EF5B34"/>
    <w:rsid w:val="00F02532"/>
    <w:rsid w:val="00F073B9"/>
    <w:rsid w:val="00F119AA"/>
    <w:rsid w:val="00F12D57"/>
    <w:rsid w:val="00F166E7"/>
    <w:rsid w:val="00F27737"/>
    <w:rsid w:val="00F3034B"/>
    <w:rsid w:val="00F30B9E"/>
    <w:rsid w:val="00F41F53"/>
    <w:rsid w:val="00F42D92"/>
    <w:rsid w:val="00F44E6C"/>
    <w:rsid w:val="00F45AFF"/>
    <w:rsid w:val="00F477C6"/>
    <w:rsid w:val="00F518EB"/>
    <w:rsid w:val="00F61D20"/>
    <w:rsid w:val="00F66BC8"/>
    <w:rsid w:val="00F70262"/>
    <w:rsid w:val="00F71636"/>
    <w:rsid w:val="00F720A4"/>
    <w:rsid w:val="00F80583"/>
    <w:rsid w:val="00F841A9"/>
    <w:rsid w:val="00F843E8"/>
    <w:rsid w:val="00F84E38"/>
    <w:rsid w:val="00F939F2"/>
    <w:rsid w:val="00F95E68"/>
    <w:rsid w:val="00F96941"/>
    <w:rsid w:val="00FB0164"/>
    <w:rsid w:val="00FC0029"/>
    <w:rsid w:val="00FC06D7"/>
    <w:rsid w:val="00FC1CEA"/>
    <w:rsid w:val="00FC5D33"/>
    <w:rsid w:val="00FC6A40"/>
    <w:rsid w:val="00FD4E07"/>
    <w:rsid w:val="00FE31FD"/>
    <w:rsid w:val="00FE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0116F"/>
  <w15:chartTrackingRefBased/>
  <w15:docId w15:val="{C8286EC1-D5E7-4A9B-A1A8-3084BD8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18D9"/>
  </w:style>
  <w:style w:type="paragraph" w:styleId="Piedepgina">
    <w:name w:val="footer"/>
    <w:basedOn w:val="Normal"/>
    <w:link w:val="PiedepginaCar"/>
    <w:uiPriority w:val="99"/>
    <w:unhideWhenUsed/>
    <w:rsid w:val="003118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8D9"/>
  </w:style>
  <w:style w:type="character" w:styleId="Textodelmarcadordeposicin">
    <w:name w:val="Placeholder Text"/>
    <w:basedOn w:val="Fuentedeprrafopredeter"/>
    <w:uiPriority w:val="99"/>
    <w:semiHidden/>
    <w:rsid w:val="005132B8"/>
    <w:rPr>
      <w:color w:val="808080"/>
    </w:rPr>
  </w:style>
  <w:style w:type="paragraph" w:styleId="Prrafodelista">
    <w:name w:val="List Paragraph"/>
    <w:basedOn w:val="Normal"/>
    <w:uiPriority w:val="34"/>
    <w:qFormat/>
    <w:rsid w:val="00993A31"/>
    <w:pPr>
      <w:ind w:left="720"/>
      <w:contextualSpacing/>
    </w:pPr>
  </w:style>
  <w:style w:type="table" w:styleId="Tablaconcuadrcula">
    <w:name w:val="Table Grid"/>
    <w:basedOn w:val="Tablanormal"/>
    <w:uiPriority w:val="39"/>
    <w:rsid w:val="00A11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1">
    <w:name w:val="Grid Table 6 Colorful Accent 1"/>
    <w:basedOn w:val="Tablanormal"/>
    <w:uiPriority w:val="51"/>
    <w:rsid w:val="00A111E6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Sinespaciado">
    <w:name w:val="No Spacing"/>
    <w:link w:val="SinespaciadoCar"/>
    <w:uiPriority w:val="1"/>
    <w:qFormat/>
    <w:rsid w:val="00584A02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A02"/>
    <w:rPr>
      <w:rFonts w:eastAsiaTheme="minorEastAsia"/>
      <w:lang w:eastAsia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57E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57E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57EF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A54C46"/>
    <w:pPr>
      <w:widowControl w:val="0"/>
      <w:autoSpaceDE w:val="0"/>
      <w:autoSpaceDN w:val="0"/>
      <w:spacing w:before="4" w:after="0" w:line="237" w:lineRule="exact"/>
      <w:ind w:left="105"/>
    </w:pPr>
    <w:rPr>
      <w:rFonts w:ascii="Calibri" w:eastAsia="Calibri" w:hAnsi="Calibri" w:cs="Calibri"/>
      <w:lang w:val="es-ES" w:eastAsia="es-ES" w:bidi="es-ES"/>
    </w:rPr>
  </w:style>
  <w:style w:type="paragraph" w:customStyle="1" w:styleId="Default">
    <w:name w:val="Default"/>
    <w:rsid w:val="00DC31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2B78E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78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3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andesmotor.cl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sepulveda@andesmotor.c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ntreras\Documents\Plantillas%20personalizadas%20de%20Office\COTIZACION%2012m%20SC%20-%20RE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59A8B3814E4FFAA5C910B897D1D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25224-C0D0-4E3B-94B6-93E44E173FA8}"/>
      </w:docPartPr>
      <w:docPartBody>
        <w:p w:rsidR="007E6507" w:rsidRDefault="0054265B">
          <w:pPr>
            <w:pStyle w:val="DE59A8B3814E4FFAA5C910B897D1D806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4DBDA46AA55499DAC7A733C3CE77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6EDF5-0BD2-41AC-A8CC-1C31D07EBA52}"/>
      </w:docPartPr>
      <w:docPartBody>
        <w:p w:rsidR="007E6507" w:rsidRDefault="0054265B">
          <w:pPr>
            <w:pStyle w:val="84DBDA46AA55499DAC7A733C3CE773F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5DD74B9498CF4788AA7BE466703C7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8FFA6-FEF3-491E-9A3D-DF5E35A21128}"/>
      </w:docPartPr>
      <w:docPartBody>
        <w:p w:rsidR="007E6507" w:rsidRDefault="0054265B">
          <w:pPr>
            <w:pStyle w:val="5DD74B9498CF4788AA7BE466703C761C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8E4DE10C66F74DD2A4C8AFD4FBE304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BE2AD-6A2C-452F-BF01-A088B3957AFA}"/>
      </w:docPartPr>
      <w:docPartBody>
        <w:p w:rsidR="007E6507" w:rsidRDefault="0054265B">
          <w:pPr>
            <w:pStyle w:val="8E4DE10C66F74DD2A4C8AFD4FBE304C3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6A5508856C4D43D1A771964F8419E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29F09C-DFA1-421B-8BE5-D4EEB189E696}"/>
      </w:docPartPr>
      <w:docPartBody>
        <w:p w:rsidR="007E6507" w:rsidRDefault="0054265B">
          <w:pPr>
            <w:pStyle w:val="6A5508856C4D43D1A771964F8419E34B"/>
          </w:pPr>
          <w:r w:rsidRPr="004B4BB5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EDE"/>
    <w:rsid w:val="00005911"/>
    <w:rsid w:val="0001664A"/>
    <w:rsid w:val="00025EDE"/>
    <w:rsid w:val="00027C6F"/>
    <w:rsid w:val="000540BA"/>
    <w:rsid w:val="000628A8"/>
    <w:rsid w:val="00063406"/>
    <w:rsid w:val="000B6ADB"/>
    <w:rsid w:val="000E3B70"/>
    <w:rsid w:val="00107C21"/>
    <w:rsid w:val="00113EF4"/>
    <w:rsid w:val="001417AE"/>
    <w:rsid w:val="0016324E"/>
    <w:rsid w:val="00164A1F"/>
    <w:rsid w:val="001A2E51"/>
    <w:rsid w:val="001B5A89"/>
    <w:rsid w:val="00253566"/>
    <w:rsid w:val="002747F4"/>
    <w:rsid w:val="002877FC"/>
    <w:rsid w:val="002A33CA"/>
    <w:rsid w:val="002B1B8F"/>
    <w:rsid w:val="002B6EAC"/>
    <w:rsid w:val="002B79ED"/>
    <w:rsid w:val="002C173E"/>
    <w:rsid w:val="002D17D7"/>
    <w:rsid w:val="002F202A"/>
    <w:rsid w:val="00304905"/>
    <w:rsid w:val="0031304D"/>
    <w:rsid w:val="0033282D"/>
    <w:rsid w:val="00360D47"/>
    <w:rsid w:val="003648F9"/>
    <w:rsid w:val="00374B5E"/>
    <w:rsid w:val="00381006"/>
    <w:rsid w:val="003C3AA5"/>
    <w:rsid w:val="003D15A1"/>
    <w:rsid w:val="003F2B7B"/>
    <w:rsid w:val="003F57D7"/>
    <w:rsid w:val="00444338"/>
    <w:rsid w:val="00483A61"/>
    <w:rsid w:val="004A738C"/>
    <w:rsid w:val="004C084A"/>
    <w:rsid w:val="004C0F90"/>
    <w:rsid w:val="004C7076"/>
    <w:rsid w:val="004F6BAC"/>
    <w:rsid w:val="00513A07"/>
    <w:rsid w:val="005141E4"/>
    <w:rsid w:val="005405A6"/>
    <w:rsid w:val="0054265B"/>
    <w:rsid w:val="00576EF7"/>
    <w:rsid w:val="005B2365"/>
    <w:rsid w:val="005B26B6"/>
    <w:rsid w:val="005C17A3"/>
    <w:rsid w:val="00603BA8"/>
    <w:rsid w:val="00605E34"/>
    <w:rsid w:val="00633382"/>
    <w:rsid w:val="00650F08"/>
    <w:rsid w:val="00677E6A"/>
    <w:rsid w:val="00685BB2"/>
    <w:rsid w:val="006870A8"/>
    <w:rsid w:val="006A0CD7"/>
    <w:rsid w:val="006C22B0"/>
    <w:rsid w:val="006C7656"/>
    <w:rsid w:val="006E614F"/>
    <w:rsid w:val="006F006F"/>
    <w:rsid w:val="006F31DA"/>
    <w:rsid w:val="00722BFF"/>
    <w:rsid w:val="007816CC"/>
    <w:rsid w:val="007823FB"/>
    <w:rsid w:val="007B0816"/>
    <w:rsid w:val="007C0D81"/>
    <w:rsid w:val="007C6EAA"/>
    <w:rsid w:val="007E6340"/>
    <w:rsid w:val="007E6507"/>
    <w:rsid w:val="00842E91"/>
    <w:rsid w:val="0085297C"/>
    <w:rsid w:val="008709D6"/>
    <w:rsid w:val="0087377F"/>
    <w:rsid w:val="00874579"/>
    <w:rsid w:val="0087635C"/>
    <w:rsid w:val="008A49A8"/>
    <w:rsid w:val="008D4424"/>
    <w:rsid w:val="00916A39"/>
    <w:rsid w:val="0092515D"/>
    <w:rsid w:val="0094389B"/>
    <w:rsid w:val="00985A16"/>
    <w:rsid w:val="00996C21"/>
    <w:rsid w:val="009A07F8"/>
    <w:rsid w:val="009B5E63"/>
    <w:rsid w:val="009C42F4"/>
    <w:rsid w:val="00A40A94"/>
    <w:rsid w:val="00A7039B"/>
    <w:rsid w:val="00AB0B55"/>
    <w:rsid w:val="00AC77D1"/>
    <w:rsid w:val="00B06721"/>
    <w:rsid w:val="00B2638A"/>
    <w:rsid w:val="00B337F5"/>
    <w:rsid w:val="00BB3ED6"/>
    <w:rsid w:val="00BD2DFA"/>
    <w:rsid w:val="00BD5647"/>
    <w:rsid w:val="00BE7125"/>
    <w:rsid w:val="00BF27F4"/>
    <w:rsid w:val="00C02A3C"/>
    <w:rsid w:val="00C10E9A"/>
    <w:rsid w:val="00C1756A"/>
    <w:rsid w:val="00C56D92"/>
    <w:rsid w:val="00C663A7"/>
    <w:rsid w:val="00CB2707"/>
    <w:rsid w:val="00CC72E4"/>
    <w:rsid w:val="00D15AF6"/>
    <w:rsid w:val="00D31B13"/>
    <w:rsid w:val="00D60CE2"/>
    <w:rsid w:val="00DC091F"/>
    <w:rsid w:val="00DD6401"/>
    <w:rsid w:val="00DE0956"/>
    <w:rsid w:val="00DE3E69"/>
    <w:rsid w:val="00E02CCF"/>
    <w:rsid w:val="00E1617C"/>
    <w:rsid w:val="00E3447F"/>
    <w:rsid w:val="00E655E9"/>
    <w:rsid w:val="00E73676"/>
    <w:rsid w:val="00E77367"/>
    <w:rsid w:val="00EC4035"/>
    <w:rsid w:val="00ED08FF"/>
    <w:rsid w:val="00ED60F4"/>
    <w:rsid w:val="00EF5B34"/>
    <w:rsid w:val="00F276C1"/>
    <w:rsid w:val="00F27F24"/>
    <w:rsid w:val="00F42D92"/>
    <w:rsid w:val="00F939F2"/>
    <w:rsid w:val="00FC448A"/>
    <w:rsid w:val="00FC5D34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25EDE"/>
    <w:rPr>
      <w:color w:val="808080"/>
    </w:rPr>
  </w:style>
  <w:style w:type="paragraph" w:customStyle="1" w:styleId="DE59A8B3814E4FFAA5C910B897D1D806">
    <w:name w:val="DE59A8B3814E4FFAA5C910B897D1D806"/>
  </w:style>
  <w:style w:type="paragraph" w:customStyle="1" w:styleId="84DBDA46AA55499DAC7A733C3CE773FB">
    <w:name w:val="84DBDA46AA55499DAC7A733C3CE773FB"/>
  </w:style>
  <w:style w:type="paragraph" w:customStyle="1" w:styleId="5DD74B9498CF4788AA7BE466703C761C">
    <w:name w:val="5DD74B9498CF4788AA7BE466703C761C"/>
  </w:style>
  <w:style w:type="paragraph" w:customStyle="1" w:styleId="8E4DE10C66F74DD2A4C8AFD4FBE304C3">
    <w:name w:val="8E4DE10C66F74DD2A4C8AFD4FBE304C3"/>
  </w:style>
  <w:style w:type="paragraph" w:customStyle="1" w:styleId="6A5508856C4D43D1A771964F8419E34B">
    <w:name w:val="6A5508856C4D43D1A771964F8419E3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8DF57-E8CB-48CD-A5E4-7F1A3D37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COTIZACION 12m SC - RED</Template>
  <TotalTime>151</TotalTime>
  <Pages>4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"Catalan Ivan - CL" &lt;icatalan@andesmotor.cl&gt;</dc:creator>
  <cp:keywords/>
  <dc:description/>
  <cp:lastModifiedBy>DIEGO VEJAR REYES</cp:lastModifiedBy>
  <cp:revision>69</cp:revision>
  <cp:lastPrinted>2025-12-02T23:38:00Z</cp:lastPrinted>
  <dcterms:created xsi:type="dcterms:W3CDTF">2025-11-04T17:57:00Z</dcterms:created>
  <dcterms:modified xsi:type="dcterms:W3CDTF">2026-04-08T00:11:00Z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2026-04-03T17:10:08Z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323d6d91-93fe-495f-9dea-47d6d16f79a3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