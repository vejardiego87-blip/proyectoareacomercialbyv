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630C" w14:textId="77777777" w:rsidR="007123AC" w:rsidRPr="00323149" w:rsidRDefault="007123AC" w:rsidP="007123AC">
      <w:pPr>
        <w:spacing w:after="0"/>
        <w:ind w:left="708" w:hanging="708"/>
        <w:jc w:val="right"/>
      </w:pPr>
      <w:r w:rsidRPr="00760992">
        <w:t>{{ fecha_larga }}</w:t>
      </w:r>
    </w:p>
    <w:p w14:paraId="437F90E9" w14:textId="77777777" w:rsidR="007123AC" w:rsidRPr="00323149" w:rsidRDefault="007123AC" w:rsidP="007123AC">
      <w:pPr>
        <w:spacing w:after="0"/>
        <w:jc w:val="right"/>
      </w:pPr>
      <w:r w:rsidRPr="00323149">
        <w:t xml:space="preserve">Cotización n° </w:t>
      </w:r>
      <w:r w:rsidRPr="00760992">
        <w:t>{{ numero_cotizacion }}</w:t>
      </w:r>
    </w:p>
    <w:p w14:paraId="05E50403" w14:textId="1BAD4F29" w:rsidR="00F82621" w:rsidRDefault="00F82621" w:rsidP="00F82621">
      <w:pPr>
        <w:jc w:val="center"/>
        <w:rPr>
          <w:noProof/>
        </w:rPr>
      </w:pPr>
      <w:r w:rsidRPr="009F03CB">
        <w:rPr>
          <w:b/>
          <w:bCs/>
          <w:sz w:val="24"/>
          <w:szCs w:val="24"/>
        </w:rPr>
        <w:t xml:space="preserve">Propuesta FOTON </w:t>
      </w:r>
      <w:r w:rsidR="00073A0C">
        <w:rPr>
          <w:b/>
          <w:bCs/>
          <w:sz w:val="24"/>
          <w:szCs w:val="24"/>
        </w:rPr>
        <w:t>D</w:t>
      </w:r>
      <w:r w:rsidRPr="009F03CB">
        <w:rPr>
          <w:b/>
          <w:bCs/>
          <w:sz w:val="24"/>
          <w:szCs w:val="24"/>
        </w:rPr>
        <w:t>U</w:t>
      </w:r>
      <w:r>
        <w:rPr>
          <w:b/>
          <w:bCs/>
          <w:sz w:val="24"/>
          <w:szCs w:val="24"/>
        </w:rPr>
        <w:t>10</w:t>
      </w:r>
    </w:p>
    <w:p w14:paraId="1099DDA6" w14:textId="77777777" w:rsidR="00F82621" w:rsidRDefault="00F82621" w:rsidP="00771252">
      <w:pPr>
        <w:spacing w:after="0"/>
        <w:jc w:val="right"/>
      </w:pPr>
    </w:p>
    <w:p w14:paraId="6E1A9F6D" w14:textId="2CBC36FA" w:rsidR="004815F0" w:rsidRDefault="00147073" w:rsidP="00771252">
      <w:pPr>
        <w:spacing w:after="0"/>
      </w:pPr>
      <w:r>
        <w:t>Señor</w:t>
      </w:r>
      <w:r w:rsidR="004815F0">
        <w:t>(a)</w:t>
      </w:r>
      <w:r>
        <w:t>,</w:t>
      </w:r>
    </w:p>
    <w:p w14:paraId="444B304F" w14:textId="77777777" w:rsidR="007123AC" w:rsidRDefault="007123AC" w:rsidP="007123AC">
      <w:pPr>
        <w:spacing w:after="0"/>
        <w:jc w:val="both"/>
      </w:pPr>
      <w:r w:rsidRPr="008D4EDE">
        <w:t>{{ cliente }}</w:t>
      </w:r>
    </w:p>
    <w:p w14:paraId="4DCAF3A2" w14:textId="56EFA529" w:rsidR="00147073" w:rsidRDefault="00147073" w:rsidP="00147073">
      <w:pPr>
        <w:spacing w:after="0"/>
        <w:jc w:val="both"/>
        <w:rPr>
          <w:u w:val="single"/>
        </w:rPr>
      </w:pPr>
      <w:r>
        <w:rPr>
          <w:u w:val="single"/>
        </w:rPr>
        <w:t>Presente</w:t>
      </w:r>
    </w:p>
    <w:p w14:paraId="7DF17D7E" w14:textId="77777777" w:rsidR="00147073" w:rsidRDefault="00147073" w:rsidP="00147073">
      <w:pPr>
        <w:spacing w:after="0"/>
        <w:jc w:val="both"/>
        <w:rPr>
          <w:u w:val="single"/>
        </w:rPr>
      </w:pPr>
    </w:p>
    <w:p w14:paraId="34683D57" w14:textId="77777777" w:rsidR="00147073" w:rsidRDefault="00147073" w:rsidP="00147073">
      <w:pPr>
        <w:spacing w:after="0"/>
        <w:jc w:val="both"/>
      </w:pPr>
      <w:r w:rsidRPr="00147073">
        <w:t>De nuestra consideración:</w:t>
      </w:r>
    </w:p>
    <w:p w14:paraId="1E06021B" w14:textId="77777777" w:rsidR="00147073" w:rsidRPr="00147073" w:rsidRDefault="00147073" w:rsidP="00147073">
      <w:pPr>
        <w:spacing w:after="0"/>
        <w:jc w:val="both"/>
      </w:pPr>
    </w:p>
    <w:p w14:paraId="70DD6778" w14:textId="66CDA3F6" w:rsidR="00147073" w:rsidRPr="00147073" w:rsidRDefault="00147073" w:rsidP="00147073">
      <w:pPr>
        <w:spacing w:after="0"/>
        <w:jc w:val="both"/>
      </w:pPr>
      <w:r w:rsidRPr="00147073">
        <w:t>Junto con saludarlo, nos es grato cotizar a Ud. lo siguiente:</w:t>
      </w:r>
    </w:p>
    <w:p w14:paraId="76D23CFE" w14:textId="56FBF926" w:rsidR="00341B62" w:rsidRDefault="00147073" w:rsidP="00341B62">
      <w:pPr>
        <w:pStyle w:val="Prrafodelista"/>
        <w:numPr>
          <w:ilvl w:val="0"/>
          <w:numId w:val="1"/>
        </w:numPr>
        <w:spacing w:after="0"/>
        <w:jc w:val="both"/>
      </w:pPr>
      <w:r w:rsidRPr="00147073">
        <w:t>DESCRIPCIÓN:</w:t>
      </w:r>
      <w:r w:rsidR="007123AC" w:rsidRPr="007123AC">
        <w:t xml:space="preserve"> </w:t>
      </w:r>
      <w:r w:rsidR="007123AC" w:rsidRPr="008D4EDE">
        <w:t>{{</w:t>
      </w:r>
      <w:r w:rsidR="007123AC">
        <w:t xml:space="preserve"> </w:t>
      </w:r>
      <w:r w:rsidR="007123AC" w:rsidRPr="008D4EDE">
        <w:t>cantidad_unidades</w:t>
      </w:r>
      <w:r w:rsidR="007123AC">
        <w:t xml:space="preserve"> </w:t>
      </w:r>
      <w:r w:rsidR="007123AC" w:rsidRPr="008D4EDE">
        <w:t>}}</w:t>
      </w:r>
      <w:r w:rsidR="007123AC" w:rsidRPr="00323149">
        <w:t xml:space="preserve"> </w:t>
      </w:r>
      <w:r w:rsidR="00CF24F1" w:rsidRPr="00323149">
        <w:t xml:space="preserve">Buses </w:t>
      </w:r>
      <w:r w:rsidR="00073A0C">
        <w:t>Diesel EVI</w:t>
      </w:r>
      <w:r w:rsidR="00CF24F1" w:rsidRPr="00323149">
        <w:t xml:space="preserve">, Marca FOTON, Modelo </w:t>
      </w:r>
      <w:sdt>
        <w:sdtPr>
          <w:id w:val="-1046368067"/>
          <w:placeholder>
            <w:docPart w:val="4A3DD217EDEA4DB7809AD90900EE6A6D"/>
          </w:placeholder>
        </w:sdtPr>
        <w:sdtContent>
          <w:r w:rsidR="00073A0C">
            <w:t>D</w:t>
          </w:r>
          <w:r w:rsidR="00CF24F1" w:rsidRPr="00323149">
            <w:t>U</w:t>
          </w:r>
          <w:r w:rsidR="00CF24F1">
            <w:t>10</w:t>
          </w:r>
          <w:r w:rsidR="00CF24F1" w:rsidRPr="00323149">
            <w:t xml:space="preserve"> </w:t>
          </w:r>
        </w:sdtContent>
      </w:sdt>
      <w:r w:rsidR="00CF24F1" w:rsidRPr="00323149">
        <w:t>de carrocería monocasco Urbano estándar RED, año 202</w:t>
      </w:r>
      <w:r w:rsidR="001D41FF">
        <w:t>7</w:t>
      </w:r>
      <w:r w:rsidR="00CF24F1" w:rsidRPr="00323149">
        <w:t>.</w:t>
      </w:r>
    </w:p>
    <w:p w14:paraId="08054049" w14:textId="77777777" w:rsidR="009C410C" w:rsidRDefault="009C410C" w:rsidP="009C410C">
      <w:pPr>
        <w:pStyle w:val="Prrafodelista"/>
        <w:spacing w:after="0"/>
        <w:jc w:val="both"/>
      </w:pPr>
    </w:p>
    <w:p w14:paraId="5995FCBD" w14:textId="7DC6C0A1" w:rsidR="00F82621" w:rsidRDefault="00A111E6" w:rsidP="00F8262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</w:t>
      </w:r>
      <w:r w:rsidR="00993A31">
        <w:t>Características Generales del Bus</w:t>
      </w:r>
    </w:p>
    <w:p w14:paraId="17B3547B" w14:textId="77777777" w:rsidR="00F82621" w:rsidRDefault="00F82621" w:rsidP="00F82621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F24F1" w:rsidRPr="00323149" w14:paraId="04E90D0B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8AD8A8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2CA65A75" w14:textId="77777777" w:rsidR="00CF24F1" w:rsidRPr="00323149" w:rsidRDefault="00CF24F1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CF24F1" w:rsidRPr="00323149" w14:paraId="6996D596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BA6023F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2AB129A1" w14:textId="39C972C8" w:rsidR="00CF24F1" w:rsidRPr="00323149" w:rsidRDefault="00000000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102E4892AF14C46B12FE8D0F51CC65D"/>
                </w:placeholder>
              </w:sdtPr>
              <w:sdtContent>
                <w:r w:rsidR="00CF24F1" w:rsidRPr="00323149">
                  <w:t>2</w:t>
                </w:r>
                <w:r w:rsidR="000B3EA5">
                  <w:t>6</w:t>
                </w:r>
                <w:r w:rsidR="00CF24F1" w:rsidRPr="00323149">
                  <w:t xml:space="preserve"> </w:t>
                </w:r>
              </w:sdtContent>
            </w:sdt>
            <w:r w:rsidR="00CF24F1" w:rsidRPr="00323149">
              <w:t xml:space="preserve">Asientos + </w:t>
            </w:r>
            <w:r w:rsidR="000B3EA5">
              <w:t>1</w:t>
            </w:r>
            <w:r w:rsidR="00CF24F1" w:rsidRPr="00323149">
              <w:t xml:space="preserve"> abatible + 1 Conductor</w:t>
            </w:r>
          </w:p>
        </w:tc>
      </w:tr>
      <w:tr w:rsidR="00CF24F1" w:rsidRPr="00323149" w14:paraId="1A147DE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8CBC00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6415240A" w14:textId="18E713DC" w:rsidR="00CF24F1" w:rsidRPr="00323149" w:rsidRDefault="00000000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102E4892AF14C46B12FE8D0F51CC65D"/>
                </w:placeholder>
              </w:sdtPr>
              <w:sdtContent>
                <w:sdt>
                  <w:sdtPr>
                    <w:id w:val="2008394233"/>
                    <w:placeholder>
                      <w:docPart w:val="E3DD1BCF97ED4DB4B97E6B08AC920871"/>
                    </w:placeholder>
                  </w:sdtPr>
                  <w:sdtContent>
                    <w:r w:rsidR="00CF24F1">
                      <w:t>7</w:t>
                    </w:r>
                    <w:r w:rsidR="00D649D5">
                      <w:t>1</w:t>
                    </w:r>
                    <w:r w:rsidR="00CF24F1" w:rsidRPr="00323149">
                      <w:t xml:space="preserve"> </w:t>
                    </w:r>
                  </w:sdtContent>
                </w:sdt>
                <w:r w:rsidR="00CF24F1" w:rsidRPr="00323149">
                  <w:t xml:space="preserve">pasajeros </w:t>
                </w:r>
              </w:sdtContent>
            </w:sdt>
          </w:p>
        </w:tc>
      </w:tr>
      <w:tr w:rsidR="00CF24F1" w:rsidRPr="00323149" w14:paraId="071D836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2E104F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45346BEF" w14:textId="74A2A98E" w:rsidR="00CF24F1" w:rsidRPr="00323149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10.500</w:t>
            </w:r>
            <w:r w:rsidRPr="00323149">
              <w:rPr>
                <w:rFonts w:hint="eastAsia"/>
              </w:rPr>
              <w:t>*2</w:t>
            </w:r>
            <w:r>
              <w:t>.</w:t>
            </w:r>
            <w:r w:rsidRPr="00323149">
              <w:rPr>
                <w:rFonts w:hint="eastAsia"/>
              </w:rPr>
              <w:t>500*3</w:t>
            </w:r>
            <w:r>
              <w:t>.</w:t>
            </w:r>
            <w:r w:rsidRPr="00323149">
              <w:rPr>
                <w:rFonts w:hint="eastAsia"/>
              </w:rPr>
              <w:t>300</w:t>
            </w:r>
          </w:p>
        </w:tc>
      </w:tr>
      <w:tr w:rsidR="00CF24F1" w:rsidRPr="00323149" w14:paraId="67616AE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459B4C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1363668A" w14:textId="77777777" w:rsidR="00CF24F1" w:rsidRPr="00323149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</w:p>
        </w:tc>
      </w:tr>
      <w:tr w:rsidR="00CF24F1" w:rsidRPr="00323149" w14:paraId="78128CDF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4E6D7E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1ECB4B40" w14:textId="512CC99D" w:rsidR="00CF24F1" w:rsidRPr="00323149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</w:t>
            </w:r>
            <w:r w:rsidR="000B3EA5">
              <w:t>6</w:t>
            </w:r>
            <w:r w:rsidRPr="00323149">
              <w:t>.</w:t>
            </w:r>
            <w:r w:rsidR="000B3EA5">
              <w:t>8</w:t>
            </w:r>
            <w:r w:rsidRPr="00323149">
              <w:t>00 kg</w:t>
            </w:r>
          </w:p>
        </w:tc>
      </w:tr>
      <w:tr w:rsidR="00CF24F1" w:rsidRPr="00323149" w14:paraId="70F664D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B330CF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47646152" w14:textId="080CCF24" w:rsidR="00CF24F1" w:rsidRPr="00323149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0B3EA5">
              <w:t>2</w:t>
            </w:r>
            <w:r>
              <w:t>.</w:t>
            </w:r>
            <w:r w:rsidR="000B3EA5">
              <w:t>0</w:t>
            </w:r>
            <w:r>
              <w:t>00</w:t>
            </w:r>
            <w:r w:rsidRPr="00323149">
              <w:t xml:space="preserve"> kg</w:t>
            </w:r>
          </w:p>
        </w:tc>
      </w:tr>
      <w:tr w:rsidR="00CF24F1" w:rsidRPr="00323149" w14:paraId="6FE531D7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786CAEB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49237250" w14:textId="77777777" w:rsidR="00CF24F1" w:rsidRPr="00323149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CF24F1" w:rsidRPr="001D41FF" w14:paraId="5BD8DF3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6B5E996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4BCEE94C" w14:textId="7C9646B0" w:rsidR="00CF24F1" w:rsidRPr="00073A0C" w:rsidRDefault="00073A0C" w:rsidP="00073A0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073A0C">
              <w:rPr>
                <w:lang w:val="de-DE"/>
              </w:rPr>
              <w:t xml:space="preserve">CUMMINS </w:t>
            </w:r>
            <w:r w:rsidR="00D649D5" w:rsidRPr="00D649D5">
              <w:rPr>
                <w:lang w:val="de-DE"/>
              </w:rPr>
              <w:t>D6.7EVIE260B</w:t>
            </w:r>
            <w:r w:rsidRPr="00073A0C">
              <w:rPr>
                <w:lang w:val="de-DE"/>
              </w:rPr>
              <w:t xml:space="preserve"> DIESEL EURO VI</w:t>
            </w:r>
          </w:p>
        </w:tc>
      </w:tr>
      <w:tr w:rsidR="00CF24F1" w:rsidRPr="00323149" w14:paraId="0D4B072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9F88D03" w14:textId="77777777" w:rsidR="00CF24F1" w:rsidRPr="00323149" w:rsidRDefault="00CF24F1" w:rsidP="008F08A6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3F4676DE" w14:textId="1FDD73A2" w:rsidR="00CF24F1" w:rsidRPr="00323149" w:rsidRDefault="000B3EA5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EA5">
              <w:t>1</w:t>
            </w:r>
            <w:r w:rsidR="00D649D5">
              <w:t>0</w:t>
            </w:r>
            <w:r w:rsidRPr="000B3EA5">
              <w:t>00NM@</w:t>
            </w:r>
            <w:r w:rsidR="00D649D5">
              <w:t>11</w:t>
            </w:r>
            <w:r w:rsidRPr="000B3EA5">
              <w:t>00RPM</w:t>
            </w:r>
          </w:p>
        </w:tc>
      </w:tr>
      <w:tr w:rsidR="00CF24F1" w:rsidRPr="00323149" w14:paraId="79414ED5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5D46B9" w14:textId="3D37E2D7" w:rsidR="00CF24F1" w:rsidRPr="00323149" w:rsidRDefault="00073A0C" w:rsidP="008F08A6">
            <w:pPr>
              <w:pStyle w:val="Prrafodelista"/>
              <w:ind w:left="0"/>
              <w:jc w:val="both"/>
            </w:pPr>
            <w:r>
              <w:t>Transmisión</w:t>
            </w:r>
          </w:p>
        </w:tc>
        <w:tc>
          <w:tcPr>
            <w:tcW w:w="4414" w:type="dxa"/>
          </w:tcPr>
          <w:p w14:paraId="1F6ED07F" w14:textId="36544879" w:rsidR="00CF24F1" w:rsidRPr="00323149" w:rsidRDefault="00D649D5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49D5">
              <w:t>Voith D854.6</w:t>
            </w:r>
          </w:p>
        </w:tc>
      </w:tr>
      <w:tr w:rsidR="00073A0C" w:rsidRPr="00323149" w14:paraId="73C1B64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97A3225" w14:textId="59509E9A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3FE29D84" w14:textId="546C0B46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073A0C" w:rsidRPr="00323149" w14:paraId="2853F876" w14:textId="77777777" w:rsidTr="001C4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79CBA1" w14:textId="2F51F9FE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Eje Delantero</w:t>
            </w:r>
          </w:p>
        </w:tc>
        <w:tc>
          <w:tcPr>
            <w:tcW w:w="4414" w:type="dxa"/>
          </w:tcPr>
          <w:p w14:paraId="0085CE9C" w14:textId="7D75391A" w:rsidR="00073A0C" w:rsidRPr="00323149" w:rsidRDefault="00073A0C" w:rsidP="00073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073A0C" w:rsidRPr="00323149" w14:paraId="6BB9912E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6F8CC7" w14:textId="04ADAC55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2A787F54" w14:textId="72924DC1" w:rsidR="00073A0C" w:rsidRPr="00323149" w:rsidRDefault="00073A0C" w:rsidP="00073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073A0C" w:rsidRPr="00323149" w14:paraId="444AFE5E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9037F7B" w14:textId="1A4D260B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263E6F92" w14:textId="6893672B" w:rsidR="00073A0C" w:rsidRPr="00323149" w:rsidRDefault="000B3EA5" w:rsidP="00073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EA5">
              <w:t>Tipo Neumática con Sistema Kneeling</w:t>
            </w:r>
          </w:p>
        </w:tc>
      </w:tr>
      <w:tr w:rsidR="00073A0C" w:rsidRPr="00323149" w14:paraId="203A6F06" w14:textId="77777777" w:rsidTr="001C4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C0D3D2F" w14:textId="35407F4E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72F0F02A" w14:textId="460E66F3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073A0C" w:rsidRPr="00323149" w14:paraId="3CD23D2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C20514" w14:textId="0A37C8BA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3A49D08B" w14:textId="6C03822A" w:rsidR="00073A0C" w:rsidRPr="00323149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073A0C" w:rsidRPr="00323149" w14:paraId="7B18A008" w14:textId="77777777" w:rsidTr="001C4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8803CFB" w14:textId="31CA13F1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1AB05E26" w14:textId="35D7CD26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4F1">
              <w:t>275/70R22.5</w:t>
            </w:r>
          </w:p>
        </w:tc>
      </w:tr>
      <w:tr w:rsidR="00073A0C" w:rsidRPr="00323149" w14:paraId="2865DC1F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C05700" w14:textId="393F4E4D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3FD6A432" w14:textId="442A72C4" w:rsidR="00073A0C" w:rsidRPr="00323149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Marca SONGZ Capacidad de 3</w:t>
            </w:r>
            <w:r w:rsidR="00D649D5">
              <w:t>4</w:t>
            </w:r>
            <w:r w:rsidRPr="00323149">
              <w:t>kw</w:t>
            </w:r>
          </w:p>
        </w:tc>
      </w:tr>
      <w:tr w:rsidR="00073A0C" w:rsidRPr="00323149" w14:paraId="162C34A3" w14:textId="77777777" w:rsidTr="001C4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BA4F73" w14:textId="5CA914AF" w:rsidR="00073A0C" w:rsidRPr="00323149" w:rsidRDefault="00073A0C" w:rsidP="00073A0C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1486E5D7" w14:textId="452F747B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Por confirmar según layout con cliente</w:t>
            </w:r>
          </w:p>
        </w:tc>
      </w:tr>
      <w:tr w:rsidR="00073A0C" w:rsidRPr="00323149" w14:paraId="68DDC399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EC084A" w14:textId="0355E85C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Puertos USB</w:t>
            </w:r>
          </w:p>
        </w:tc>
        <w:tc>
          <w:tcPr>
            <w:tcW w:w="4414" w:type="dxa"/>
          </w:tcPr>
          <w:p w14:paraId="5206C5C4" w14:textId="073902FA" w:rsidR="00073A0C" w:rsidRPr="00323149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073A0C" w:rsidRPr="00613ABA" w14:paraId="17C8D46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EA5A4CB" w14:textId="2FD55D41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53AFBBEA" w14:textId="43E933F1" w:rsidR="00073A0C" w:rsidRPr="00CF24F1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323149">
              <w:t xml:space="preserve">Si, Equipado con Router </w:t>
            </w:r>
          </w:p>
        </w:tc>
      </w:tr>
      <w:tr w:rsidR="00073A0C" w:rsidRPr="001D41FF" w14:paraId="0063260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8854F3" w14:textId="4ADC6DAA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1F2F9B3D" w14:textId="7D572D7C" w:rsidR="00073A0C" w:rsidRPr="00073A0C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CF24F1">
              <w:rPr>
                <w:lang w:val="pt-BR"/>
              </w:rPr>
              <w:t>incorporada (próxima parada) Marca Magnetich North.</w:t>
            </w:r>
          </w:p>
        </w:tc>
      </w:tr>
      <w:tr w:rsidR="00073A0C" w:rsidRPr="00323149" w14:paraId="3042E1A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B70DEB" w14:textId="7F1F35FF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679DEABA" w14:textId="78FD80FD" w:rsidR="00073A0C" w:rsidRPr="00323149" w:rsidRDefault="00073A0C" w:rsidP="00073A0C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t>Marca Magnetich North.</w:t>
            </w:r>
          </w:p>
        </w:tc>
      </w:tr>
      <w:tr w:rsidR="00073A0C" w:rsidRPr="00323149" w14:paraId="5F77B40F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0D67ADD" w14:textId="2FE74287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0F342B8F" w14:textId="736F7D2E" w:rsidR="00073A0C" w:rsidRPr="00323149" w:rsidRDefault="00073A0C" w:rsidP="00073A0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Marca Magnetich North, Modelo intelligent monitoring system, 5 cámaras, disco duro.</w:t>
            </w:r>
          </w:p>
        </w:tc>
      </w:tr>
      <w:tr w:rsidR="00073A0C" w:rsidRPr="00323149" w14:paraId="3AB3A7B8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3E531D" w14:textId="1722381D" w:rsidR="00073A0C" w:rsidRPr="00323149" w:rsidRDefault="00073A0C" w:rsidP="00073A0C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00077F84" w14:textId="16CF6151" w:rsidR="00073A0C" w:rsidRPr="00323149" w:rsidRDefault="00073A0C" w:rsidP="00073A0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</w:tbl>
    <w:p w14:paraId="47B42634" w14:textId="77777777" w:rsidR="00A111E6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>
        <w:lastRenderedPageBreak/>
        <w:t xml:space="preserve"> Garantías</w:t>
      </w:r>
    </w:p>
    <w:p w14:paraId="58DD4B90" w14:textId="77777777" w:rsidR="00722620" w:rsidRDefault="00722620" w:rsidP="00722620">
      <w:pPr>
        <w:spacing w:after="0"/>
        <w:ind w:left="144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22620" w:rsidRPr="00722620" w14:paraId="662F36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6846645D" w14:textId="77777777" w:rsidR="00722620" w:rsidRPr="00722620" w:rsidRDefault="00722620" w:rsidP="00722620">
            <w:pPr>
              <w:spacing w:line="259" w:lineRule="auto"/>
              <w:jc w:val="both"/>
            </w:pPr>
            <w:bookmarkStart w:id="0" w:name="_Hlk213163701"/>
            <w:bookmarkStart w:id="1" w:name="_Hlk213185771"/>
            <w:r w:rsidRPr="00722620">
              <w:t>ITEM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6F854183" w14:textId="77777777" w:rsidR="00722620" w:rsidRPr="00722620" w:rsidRDefault="00722620" w:rsidP="00722620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2620">
              <w:t>CARACTERÍSTICA</w:t>
            </w:r>
          </w:p>
        </w:tc>
      </w:tr>
      <w:tr w:rsidR="00722620" w:rsidRPr="00722620" w14:paraId="142641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C581134" w14:textId="77777777" w:rsidR="00722620" w:rsidRPr="00722620" w:rsidRDefault="00722620" w:rsidP="00722620">
            <w:pPr>
              <w:spacing w:line="259" w:lineRule="auto"/>
              <w:jc w:val="both"/>
            </w:pPr>
            <w:r w:rsidRPr="00722620">
              <w:t>General del Bus</w:t>
            </w:r>
          </w:p>
        </w:tc>
        <w:sdt>
          <w:sdtPr>
            <w:id w:val="614954385"/>
            <w:placeholder>
              <w:docPart w:val="F04EC03461954E2FA83F656D45B7A0C5"/>
            </w:placeholder>
          </w:sdtPr>
          <w:sdtContent>
            <w:tc>
              <w:tcPr>
                <w:tcW w:w="4414" w:type="dxa"/>
                <w:tcBorders>
                  <w:top w:val="single" w:sz="4" w:space="0" w:color="9CC2E5" w:themeColor="accent1" w:themeTint="99"/>
                  <w:left w:val="single" w:sz="4" w:space="0" w:color="9CC2E5" w:themeColor="accent1" w:themeTint="99"/>
                  <w:bottom w:val="single" w:sz="4" w:space="0" w:color="9CC2E5" w:themeColor="accent1" w:themeTint="99"/>
                  <w:right w:val="single" w:sz="4" w:space="0" w:color="9CC2E5" w:themeColor="accent1" w:themeTint="99"/>
                </w:tcBorders>
                <w:hideMark/>
              </w:tcPr>
              <w:p w14:paraId="1998C0B9" w14:textId="2CBBE1CA" w:rsidR="00722620" w:rsidRPr="00722620" w:rsidRDefault="00722620" w:rsidP="00722620">
                <w:pPr>
                  <w:spacing w:line="259" w:lineRule="auto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722620">
                  <w:t xml:space="preserve">3 años o 240.000 kms. lo que primero se cumpla. </w:t>
                </w:r>
              </w:p>
            </w:tc>
          </w:sdtContent>
        </w:sdt>
      </w:tr>
      <w:tr w:rsidR="00722620" w:rsidRPr="00722620" w14:paraId="3EBACC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ABD6285" w14:textId="77777777" w:rsidR="00722620" w:rsidRPr="00722620" w:rsidRDefault="00722620" w:rsidP="00722620">
            <w:pPr>
              <w:spacing w:line="259" w:lineRule="auto"/>
              <w:jc w:val="both"/>
            </w:pPr>
            <w:r w:rsidRPr="00722620">
              <w:t>Motor</w:t>
            </w:r>
          </w:p>
        </w:tc>
        <w:sdt>
          <w:sdtPr>
            <w:id w:val="-1782178036"/>
            <w:placeholder>
              <w:docPart w:val="89C150869D2D4CB1B8FD83532EC36AF6"/>
            </w:placeholder>
          </w:sdtPr>
          <w:sdtContent>
            <w:tc>
              <w:tcPr>
                <w:tcW w:w="4414" w:type="dxa"/>
                <w:tcBorders>
                  <w:top w:val="single" w:sz="4" w:space="0" w:color="9CC2E5" w:themeColor="accent1" w:themeTint="99"/>
                  <w:left w:val="single" w:sz="4" w:space="0" w:color="9CC2E5" w:themeColor="accent1" w:themeTint="99"/>
                  <w:bottom w:val="single" w:sz="4" w:space="0" w:color="9CC2E5" w:themeColor="accent1" w:themeTint="99"/>
                  <w:right w:val="single" w:sz="4" w:space="0" w:color="9CC2E5" w:themeColor="accent1" w:themeTint="99"/>
                </w:tcBorders>
                <w:hideMark/>
              </w:tcPr>
              <w:p w14:paraId="6E794E39" w14:textId="3ED1D2C8" w:rsidR="00722620" w:rsidRPr="00722620" w:rsidRDefault="007123AC" w:rsidP="00722620">
                <w:pPr>
                  <w:spacing w:line="259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5</w:t>
                </w:r>
                <w:r w:rsidR="00722620" w:rsidRPr="00722620">
                  <w:t xml:space="preserve"> años o 400.000 kms.</w:t>
                </w:r>
                <w:r w:rsidR="00722620">
                  <w:t xml:space="preserve"> </w:t>
                </w:r>
                <w:r w:rsidR="00722620" w:rsidRPr="00722620">
                  <w:t>lo que primero</w:t>
                </w:r>
                <w:r w:rsidR="00722620">
                  <w:t xml:space="preserve"> </w:t>
                </w:r>
                <w:r w:rsidR="00722620" w:rsidRPr="00722620">
                  <w:t xml:space="preserve">se cumpla. </w:t>
                </w:r>
              </w:p>
            </w:tc>
          </w:sdtContent>
        </w:sdt>
      </w:tr>
      <w:tr w:rsidR="00722620" w:rsidRPr="00722620" w14:paraId="5DCBC1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F481F5E" w14:textId="77777777" w:rsidR="00722620" w:rsidRPr="00722620" w:rsidRDefault="00722620" w:rsidP="00722620">
            <w:pPr>
              <w:spacing w:line="259" w:lineRule="auto"/>
              <w:jc w:val="both"/>
            </w:pPr>
            <w:r w:rsidRPr="00722620">
              <w:t>Transmisión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2CE81072" w14:textId="7CF54803" w:rsidR="00722620" w:rsidRPr="00722620" w:rsidRDefault="007123AC" w:rsidP="00722620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722620" w:rsidRPr="00722620">
              <w:t xml:space="preserve"> años o 400.000 kms. lo que primero</w:t>
            </w:r>
            <w:r w:rsidR="00722620">
              <w:t xml:space="preserve"> </w:t>
            </w:r>
            <w:r w:rsidR="00722620" w:rsidRPr="00722620">
              <w:t>se cumpla.</w:t>
            </w:r>
            <w:r w:rsidR="00722620">
              <w:t xml:space="preserve"> </w:t>
            </w:r>
          </w:p>
        </w:tc>
      </w:tr>
      <w:tr w:rsidR="00722620" w:rsidRPr="00722620" w14:paraId="5CE5E5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6CBFAEEC" w14:textId="77777777" w:rsidR="00722620" w:rsidRPr="00722620" w:rsidRDefault="00722620" w:rsidP="00722620">
            <w:pPr>
              <w:spacing w:line="259" w:lineRule="auto"/>
              <w:jc w:val="both"/>
            </w:pPr>
            <w:r w:rsidRPr="00722620">
              <w:t xml:space="preserve">Ejes trasero 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0A67512" w14:textId="68D893A6" w:rsidR="00722620" w:rsidRPr="00722620" w:rsidRDefault="007123AC" w:rsidP="00722620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722620" w:rsidRPr="00722620">
              <w:t xml:space="preserve"> años o 400.000 kms.</w:t>
            </w:r>
            <w:r w:rsidR="00722620">
              <w:t xml:space="preserve"> </w:t>
            </w:r>
            <w:r w:rsidR="00722620" w:rsidRPr="00722620">
              <w:t>lo que primero</w:t>
            </w:r>
            <w:r w:rsidR="00722620">
              <w:t xml:space="preserve"> </w:t>
            </w:r>
            <w:r w:rsidR="00722620" w:rsidRPr="00722620">
              <w:t>se cumpla.</w:t>
            </w:r>
            <w:r w:rsidR="00722620" w:rsidRPr="00722620">
              <w:rPr>
                <w:b/>
                <w:bCs/>
              </w:rPr>
              <w:t xml:space="preserve"> </w:t>
            </w:r>
          </w:p>
        </w:tc>
        <w:bookmarkEnd w:id="0"/>
      </w:tr>
      <w:bookmarkEnd w:id="1"/>
    </w:tbl>
    <w:p w14:paraId="652A6551" w14:textId="77777777" w:rsidR="00A111E6" w:rsidRDefault="00A111E6" w:rsidP="00A111E6">
      <w:pPr>
        <w:spacing w:after="0"/>
        <w:jc w:val="both"/>
      </w:pPr>
    </w:p>
    <w:p w14:paraId="68F9D5A5" w14:textId="77777777" w:rsidR="00A111E6" w:rsidRDefault="00A111E6" w:rsidP="00A111E6">
      <w:pPr>
        <w:spacing w:after="0"/>
        <w:jc w:val="both"/>
      </w:pPr>
    </w:p>
    <w:p w14:paraId="6C7EDB34" w14:textId="4F96B0CA" w:rsidR="00AB1452" w:rsidRDefault="00340640" w:rsidP="00A111E6">
      <w:pPr>
        <w:spacing w:after="0"/>
        <w:jc w:val="both"/>
      </w:pPr>
      <w:r>
        <w:t>Todas las garantías serán otorgadas por Andes Motor o el represente local de la marca de los componentes.</w:t>
      </w:r>
    </w:p>
    <w:p w14:paraId="362FDD50" w14:textId="77777777" w:rsidR="00001046" w:rsidRDefault="00001046" w:rsidP="00A111E6">
      <w:pPr>
        <w:spacing w:after="0"/>
        <w:jc w:val="both"/>
      </w:pPr>
    </w:p>
    <w:p w14:paraId="68A4FAD7" w14:textId="77777777" w:rsidR="00A111E6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r>
        <w:t xml:space="preserve"> Otras características</w:t>
      </w:r>
    </w:p>
    <w:p w14:paraId="1C380930" w14:textId="77777777" w:rsidR="002747BD" w:rsidRDefault="002747BD" w:rsidP="002747BD">
      <w:pPr>
        <w:spacing w:after="0"/>
        <w:jc w:val="both"/>
      </w:pPr>
    </w:p>
    <w:p w14:paraId="2CC52C50" w14:textId="25BA7182" w:rsidR="002747BD" w:rsidRDefault="002747BD" w:rsidP="002747BD">
      <w:pPr>
        <w:spacing w:after="0"/>
        <w:ind w:left="1800"/>
        <w:jc w:val="both"/>
      </w:pPr>
      <w:r>
        <w:t>Cumplimiento decreto 122</w:t>
      </w:r>
      <w:r w:rsidR="00341B62">
        <w:t xml:space="preserve"> y Manual de Normas Graficas Vigente</w:t>
      </w:r>
    </w:p>
    <w:p w14:paraId="2341C38B" w14:textId="77777777" w:rsidR="002747BD" w:rsidRDefault="002747BD" w:rsidP="002747BD">
      <w:pPr>
        <w:spacing w:after="0"/>
        <w:jc w:val="both"/>
      </w:pPr>
    </w:p>
    <w:p w14:paraId="2CF7741A" w14:textId="77777777" w:rsidR="002747BD" w:rsidRDefault="002747BD" w:rsidP="002747BD">
      <w:pPr>
        <w:spacing w:after="0"/>
        <w:jc w:val="both"/>
      </w:pPr>
    </w:p>
    <w:p w14:paraId="2C2DE3A9" w14:textId="3A69AA51" w:rsidR="00340640" w:rsidRDefault="00340640" w:rsidP="002747BD">
      <w:pPr>
        <w:spacing w:after="0"/>
        <w:jc w:val="both"/>
      </w:pPr>
    </w:p>
    <w:p w14:paraId="02B7C6C3" w14:textId="5F50D871" w:rsidR="003F1ADA" w:rsidRDefault="003F1ADA" w:rsidP="002747BD">
      <w:pPr>
        <w:spacing w:after="0"/>
        <w:jc w:val="both"/>
      </w:pPr>
    </w:p>
    <w:p w14:paraId="3B8C4A55" w14:textId="100C8336" w:rsidR="003F1ADA" w:rsidRDefault="003F1ADA" w:rsidP="002747BD">
      <w:pPr>
        <w:spacing w:after="0"/>
        <w:jc w:val="both"/>
      </w:pPr>
    </w:p>
    <w:p w14:paraId="5C77CDA4" w14:textId="77777777" w:rsidR="00A0460B" w:rsidRDefault="00A0460B" w:rsidP="002747BD">
      <w:pPr>
        <w:spacing w:after="0"/>
        <w:jc w:val="both"/>
      </w:pPr>
    </w:p>
    <w:p w14:paraId="0E2AF46B" w14:textId="77777777" w:rsidR="00CF24F1" w:rsidRDefault="00CF24F1" w:rsidP="002747BD">
      <w:pPr>
        <w:spacing w:after="0"/>
        <w:jc w:val="both"/>
      </w:pPr>
    </w:p>
    <w:p w14:paraId="1D806347" w14:textId="77777777" w:rsidR="00CF24F1" w:rsidRDefault="00CF24F1" w:rsidP="002747BD">
      <w:pPr>
        <w:spacing w:after="0"/>
        <w:jc w:val="both"/>
      </w:pPr>
    </w:p>
    <w:p w14:paraId="3C239EED" w14:textId="77777777" w:rsidR="00CF24F1" w:rsidRDefault="00CF24F1" w:rsidP="002747BD">
      <w:pPr>
        <w:spacing w:after="0"/>
        <w:jc w:val="both"/>
      </w:pPr>
    </w:p>
    <w:p w14:paraId="0CA9BCD5" w14:textId="77777777" w:rsidR="00CF24F1" w:rsidRDefault="00CF24F1" w:rsidP="002747BD">
      <w:pPr>
        <w:spacing w:after="0"/>
        <w:jc w:val="both"/>
      </w:pPr>
    </w:p>
    <w:p w14:paraId="1F3261DF" w14:textId="77777777" w:rsidR="00CF24F1" w:rsidRDefault="00CF24F1" w:rsidP="002747BD">
      <w:pPr>
        <w:spacing w:after="0"/>
        <w:jc w:val="both"/>
      </w:pPr>
    </w:p>
    <w:p w14:paraId="639F0F26" w14:textId="77777777" w:rsidR="00CF24F1" w:rsidRDefault="00CF24F1" w:rsidP="002747BD">
      <w:pPr>
        <w:spacing w:after="0"/>
        <w:jc w:val="both"/>
      </w:pPr>
    </w:p>
    <w:p w14:paraId="6808F57B" w14:textId="77777777" w:rsidR="00073A0C" w:rsidRDefault="00073A0C" w:rsidP="002747BD">
      <w:pPr>
        <w:spacing w:after="0"/>
        <w:jc w:val="both"/>
      </w:pPr>
    </w:p>
    <w:p w14:paraId="35A956B8" w14:textId="77777777" w:rsidR="00073A0C" w:rsidRDefault="00073A0C" w:rsidP="002747BD">
      <w:pPr>
        <w:spacing w:after="0"/>
        <w:jc w:val="both"/>
      </w:pPr>
    </w:p>
    <w:p w14:paraId="451ADDBE" w14:textId="77777777" w:rsidR="00073A0C" w:rsidRDefault="00073A0C" w:rsidP="002747BD">
      <w:pPr>
        <w:spacing w:after="0"/>
        <w:jc w:val="both"/>
      </w:pPr>
    </w:p>
    <w:p w14:paraId="172CCCFC" w14:textId="77777777" w:rsidR="00073A0C" w:rsidRDefault="00073A0C" w:rsidP="002747BD">
      <w:pPr>
        <w:spacing w:after="0"/>
        <w:jc w:val="both"/>
      </w:pPr>
    </w:p>
    <w:p w14:paraId="73287B19" w14:textId="77777777" w:rsidR="00073A0C" w:rsidRDefault="00073A0C" w:rsidP="002747BD">
      <w:pPr>
        <w:spacing w:after="0"/>
        <w:jc w:val="both"/>
      </w:pPr>
    </w:p>
    <w:p w14:paraId="7E63E0BE" w14:textId="77777777" w:rsidR="00073A0C" w:rsidRDefault="00073A0C" w:rsidP="002747BD">
      <w:pPr>
        <w:spacing w:after="0"/>
        <w:jc w:val="both"/>
      </w:pPr>
    </w:p>
    <w:p w14:paraId="6BB6167F" w14:textId="77777777" w:rsidR="00073A0C" w:rsidRDefault="00073A0C" w:rsidP="002747BD">
      <w:pPr>
        <w:spacing w:after="0"/>
        <w:jc w:val="both"/>
      </w:pPr>
    </w:p>
    <w:p w14:paraId="204A72FB" w14:textId="77777777" w:rsidR="00073A0C" w:rsidRDefault="00073A0C" w:rsidP="002747BD">
      <w:pPr>
        <w:spacing w:after="0"/>
        <w:jc w:val="both"/>
      </w:pPr>
    </w:p>
    <w:p w14:paraId="09E9C110" w14:textId="77777777" w:rsidR="00CF24F1" w:rsidRDefault="00CF24F1" w:rsidP="002747BD">
      <w:pPr>
        <w:spacing w:after="0"/>
        <w:jc w:val="both"/>
      </w:pPr>
    </w:p>
    <w:p w14:paraId="09AE36C8" w14:textId="77777777" w:rsidR="00CF24F1" w:rsidRDefault="00CF24F1" w:rsidP="002747BD">
      <w:pPr>
        <w:spacing w:after="0"/>
        <w:jc w:val="both"/>
      </w:pPr>
    </w:p>
    <w:p w14:paraId="326AA59A" w14:textId="77777777" w:rsidR="00E8724A" w:rsidRDefault="00E8724A" w:rsidP="002747BD">
      <w:pPr>
        <w:spacing w:after="0"/>
        <w:jc w:val="both"/>
      </w:pPr>
    </w:p>
    <w:p w14:paraId="7783988B" w14:textId="77777777" w:rsidR="00CF2D73" w:rsidRDefault="00CF2D73" w:rsidP="002747BD">
      <w:pPr>
        <w:spacing w:after="0"/>
        <w:jc w:val="both"/>
      </w:pPr>
    </w:p>
    <w:p w14:paraId="0E7FF7A6" w14:textId="77777777" w:rsidR="00CF2D73" w:rsidRDefault="00CF2D73" w:rsidP="002747BD">
      <w:pPr>
        <w:spacing w:after="0"/>
        <w:jc w:val="both"/>
      </w:pPr>
    </w:p>
    <w:p w14:paraId="5E4C4530" w14:textId="77777777" w:rsidR="002747BD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>
        <w:t>Imágenes referenciales</w:t>
      </w:r>
    </w:p>
    <w:p w14:paraId="2F0730E2" w14:textId="72305B67" w:rsidR="002747BD" w:rsidRDefault="00001046" w:rsidP="002747BD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1016683" wp14:editId="283F7D75">
            <wp:simplePos x="0" y="0"/>
            <wp:positionH relativeFrom="column">
              <wp:posOffset>1082040</wp:posOffset>
            </wp:positionH>
            <wp:positionV relativeFrom="paragraph">
              <wp:posOffset>179705</wp:posOffset>
            </wp:positionV>
            <wp:extent cx="3600450" cy="210248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B1DE7" w14:textId="51B6F05F" w:rsidR="002747BD" w:rsidRDefault="002747BD" w:rsidP="002747BD">
      <w:pPr>
        <w:spacing w:after="0"/>
        <w:jc w:val="both"/>
      </w:pPr>
    </w:p>
    <w:p w14:paraId="73E6EB8D" w14:textId="77777777" w:rsidR="002747BD" w:rsidRDefault="002747BD" w:rsidP="002747BD">
      <w:pPr>
        <w:spacing w:after="0"/>
        <w:jc w:val="both"/>
      </w:pPr>
    </w:p>
    <w:p w14:paraId="7CE768BF" w14:textId="77777777" w:rsidR="00584A02" w:rsidRDefault="00584A02" w:rsidP="00584A02">
      <w:pPr>
        <w:spacing w:after="0"/>
        <w:jc w:val="both"/>
      </w:pPr>
    </w:p>
    <w:p w14:paraId="54AA5036" w14:textId="095B1E23" w:rsidR="00584A02" w:rsidRDefault="00001046" w:rsidP="00E257EF">
      <w:pPr>
        <w:pStyle w:val="Prrafodelista"/>
        <w:numPr>
          <w:ilvl w:val="0"/>
          <w:numId w:val="2"/>
        </w:numPr>
        <w:spacing w:after="0"/>
        <w:jc w:val="both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9807CBE" wp14:editId="4EA151E6">
            <wp:simplePos x="0" y="0"/>
            <wp:positionH relativeFrom="column">
              <wp:posOffset>853440</wp:posOffset>
            </wp:positionH>
            <wp:positionV relativeFrom="paragraph">
              <wp:posOffset>372110</wp:posOffset>
            </wp:positionV>
            <wp:extent cx="4133850" cy="1521545"/>
            <wp:effectExtent l="0" t="0" r="0" b="2540"/>
            <wp:wrapTopAndBottom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2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7EF">
        <w:t xml:space="preserve">  </w:t>
      </w:r>
      <w:r w:rsidR="00CC6B68">
        <w:t>Layout</w:t>
      </w:r>
      <w:r w:rsidR="00C14666">
        <w:t xml:space="preserve"> </w:t>
      </w:r>
      <w:r w:rsidR="007024B8">
        <w:t>referencial</w:t>
      </w:r>
    </w:p>
    <w:p w14:paraId="24C67721" w14:textId="0B6B9A8E" w:rsidR="001C1403" w:rsidRDefault="001C1403" w:rsidP="00CC6B68">
      <w:pPr>
        <w:pStyle w:val="Prrafodelista"/>
        <w:spacing w:after="0"/>
        <w:ind w:left="360"/>
        <w:jc w:val="both"/>
      </w:pPr>
    </w:p>
    <w:p w14:paraId="3F7A3278" w14:textId="574F4F24" w:rsidR="0032617D" w:rsidRDefault="0032617D" w:rsidP="00CC6B68">
      <w:pPr>
        <w:pStyle w:val="Prrafodelista"/>
        <w:spacing w:after="0"/>
        <w:ind w:left="360"/>
        <w:jc w:val="both"/>
      </w:pPr>
    </w:p>
    <w:p w14:paraId="6A467263" w14:textId="77777777" w:rsidR="0032617D" w:rsidRDefault="0032617D" w:rsidP="00CC6B68">
      <w:pPr>
        <w:pStyle w:val="Prrafodelista"/>
        <w:spacing w:after="0"/>
        <w:ind w:left="360"/>
        <w:jc w:val="both"/>
      </w:pPr>
    </w:p>
    <w:p w14:paraId="2B9F3C46" w14:textId="77777777" w:rsidR="00927BDE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>
        <w:t>¿Por qué elegir Foton y Andes Motor una empresa del grupo Kaufmann?</w:t>
      </w:r>
    </w:p>
    <w:p w14:paraId="5AF802C7" w14:textId="77777777" w:rsidR="00E8724A" w:rsidRDefault="00E8724A" w:rsidP="00E8724A">
      <w:pPr>
        <w:spacing w:after="0"/>
        <w:jc w:val="both"/>
      </w:pPr>
    </w:p>
    <w:p w14:paraId="16D80A05" w14:textId="3BA05DDC" w:rsidR="00340640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Foton </w:t>
      </w:r>
      <w:r w:rsidR="00E359B6">
        <w:t xml:space="preserve">ha comercializado más </w:t>
      </w:r>
      <w:r>
        <w:t xml:space="preserve">de 40.000 buses </w:t>
      </w:r>
    </w:p>
    <w:p w14:paraId="123DA3C1" w14:textId="23869568" w:rsidR="003F1ADA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r>
        <w:t xml:space="preserve">Foton en Chile cuenta con una flota de </w:t>
      </w:r>
      <w:r w:rsidR="00032B96">
        <w:t>1.347</w:t>
      </w:r>
      <w:r>
        <w:t xml:space="preserve"> buses eléctricos en el sistema Red Ex Transantiago operando.</w:t>
      </w:r>
    </w:p>
    <w:p w14:paraId="79052B51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Grupo Kaufmann tiene una experiencia de más de 65 años en el mercado</w:t>
      </w:r>
    </w:p>
    <w:p w14:paraId="565BC9E5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Grupo Kaufmann ocupa el lugar N°1 en participación de mercado de buses de transporte público</w:t>
      </w:r>
    </w:p>
    <w:p w14:paraId="1A5D3F9E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Vasta experiencia en el mantenimiento, certificación y atención de vehículos comerciales.</w:t>
      </w:r>
    </w:p>
    <w:p w14:paraId="065E59AF" w14:textId="77777777" w:rsidR="00E359B6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>
        <w:t>Más de 500 técnicos distribuidos en la más de 27 sucursales desde Arica hasta Punta Arenas.</w:t>
      </w:r>
    </w:p>
    <w:p w14:paraId="501453C8" w14:textId="77777777" w:rsidR="00CF24F1" w:rsidRDefault="00CF24F1" w:rsidP="00CF24F1">
      <w:pPr>
        <w:spacing w:after="0"/>
        <w:jc w:val="both"/>
      </w:pPr>
    </w:p>
    <w:p w14:paraId="3E43EE2D" w14:textId="77777777" w:rsidR="00CF24F1" w:rsidRDefault="00CF24F1" w:rsidP="00CF24F1">
      <w:pPr>
        <w:spacing w:after="0"/>
        <w:jc w:val="both"/>
      </w:pPr>
    </w:p>
    <w:p w14:paraId="50E4A581" w14:textId="77777777" w:rsidR="00F40977" w:rsidRDefault="00F40977" w:rsidP="00CF24F1">
      <w:pPr>
        <w:spacing w:after="0"/>
        <w:jc w:val="both"/>
      </w:pPr>
    </w:p>
    <w:p w14:paraId="567D29B7" w14:textId="77777777" w:rsidR="007123AC" w:rsidRPr="00323149" w:rsidRDefault="007123AC" w:rsidP="007123AC">
      <w:pPr>
        <w:pStyle w:val="Prrafodelista"/>
        <w:numPr>
          <w:ilvl w:val="0"/>
          <w:numId w:val="2"/>
        </w:numPr>
        <w:spacing w:after="0"/>
        <w:jc w:val="both"/>
      </w:pPr>
      <w:r w:rsidRPr="00323149">
        <w:t xml:space="preserve">Precio </w:t>
      </w:r>
    </w:p>
    <w:p w14:paraId="1AB63D15" w14:textId="77777777" w:rsidR="007123AC" w:rsidRPr="00323149" w:rsidRDefault="007123AC" w:rsidP="007123AC">
      <w:pPr>
        <w:pStyle w:val="Prrafodelista"/>
        <w:spacing w:after="0"/>
        <w:ind w:left="360"/>
        <w:jc w:val="both"/>
      </w:pPr>
    </w:p>
    <w:p w14:paraId="5C51FBCF" w14:textId="77777777" w:rsidR="007123AC" w:rsidRPr="00C62F45" w:rsidRDefault="007123AC" w:rsidP="007123AC">
      <w:pPr>
        <w:pStyle w:val="Prrafodelista"/>
        <w:numPr>
          <w:ilvl w:val="0"/>
          <w:numId w:val="6"/>
        </w:numPr>
        <w:spacing w:after="0"/>
        <w:jc w:val="both"/>
        <w:rPr>
          <w:bCs/>
        </w:rPr>
      </w:pPr>
      <w:bookmarkStart w:id="2" w:name="_Hlk204088396"/>
      <w:r w:rsidRPr="00C62F45">
        <w:rPr>
          <w:bCs/>
        </w:rPr>
        <w:t xml:space="preserve">Valor unitario por bus: </w:t>
      </w:r>
      <w:r w:rsidRPr="008D4EDE">
        <w:rPr>
          <w:rFonts w:cstheme="minorHAnsi"/>
          <w:b/>
        </w:rPr>
        <w:t>{{ precio_unitario }}</w:t>
      </w:r>
      <w:r>
        <w:rPr>
          <w:rFonts w:cstheme="minorHAnsi"/>
          <w:b/>
        </w:rPr>
        <w:t xml:space="preserve">.- </w:t>
      </w:r>
      <w:r w:rsidRPr="00C62F45">
        <w:rPr>
          <w:bCs/>
        </w:rPr>
        <w:t>+ IVA</w:t>
      </w:r>
      <w:bookmarkEnd w:id="2"/>
      <w:r w:rsidRPr="00C62F45">
        <w:rPr>
          <w:bCs/>
        </w:rPr>
        <w:t>.</w:t>
      </w:r>
    </w:p>
    <w:p w14:paraId="50362258" w14:textId="77777777" w:rsidR="007123AC" w:rsidRPr="00323149" w:rsidRDefault="007123AC" w:rsidP="007123AC">
      <w:pPr>
        <w:pStyle w:val="Prrafodelista"/>
        <w:spacing w:after="0"/>
        <w:ind w:left="1080"/>
        <w:jc w:val="both"/>
        <w:rPr>
          <w:bCs/>
        </w:rPr>
      </w:pPr>
    </w:p>
    <w:p w14:paraId="47D06442" w14:textId="77777777" w:rsidR="007123AC" w:rsidRPr="00BF5EC6" w:rsidRDefault="007123AC" w:rsidP="007123AC">
      <w:pPr>
        <w:pStyle w:val="Prrafodelista"/>
        <w:spacing w:after="0"/>
        <w:rPr>
          <w:bCs/>
        </w:rPr>
      </w:pPr>
      <w:r w:rsidRPr="00BF5EC6">
        <w:rPr>
          <w:bCs/>
        </w:rPr>
        <w:t>{% if texto_mantto %}</w:t>
      </w:r>
    </w:p>
    <w:p w14:paraId="20A30D19" w14:textId="77777777" w:rsidR="007123AC" w:rsidRPr="00BF5EC6" w:rsidRDefault="007123AC" w:rsidP="007123AC">
      <w:pPr>
        <w:pStyle w:val="Prrafodelista"/>
        <w:spacing w:after="0"/>
        <w:rPr>
          <w:bCs/>
        </w:rPr>
      </w:pPr>
      <w:r w:rsidRPr="00BF5EC6">
        <w:rPr>
          <w:bCs/>
        </w:rPr>
        <w:t>{{r texto_mantto }}</w:t>
      </w:r>
    </w:p>
    <w:p w14:paraId="2A3A38BF" w14:textId="77777777" w:rsidR="007123AC" w:rsidRPr="00323149" w:rsidRDefault="007123AC" w:rsidP="007123AC">
      <w:pPr>
        <w:pStyle w:val="Prrafodelista"/>
        <w:spacing w:after="0"/>
        <w:rPr>
          <w:bCs/>
        </w:rPr>
      </w:pPr>
      <w:r w:rsidRPr="00BF5EC6">
        <w:rPr>
          <w:bCs/>
        </w:rPr>
        <w:t>{% endif %}</w:t>
      </w:r>
    </w:p>
    <w:p w14:paraId="169FC7DD" w14:textId="77777777" w:rsidR="007123AC" w:rsidRPr="00323149" w:rsidRDefault="007123AC" w:rsidP="007123AC">
      <w:pPr>
        <w:spacing w:after="0"/>
        <w:jc w:val="both"/>
        <w:rPr>
          <w:bCs/>
        </w:rPr>
      </w:pPr>
    </w:p>
    <w:p w14:paraId="0AC31FE9" w14:textId="77777777" w:rsidR="007123AC" w:rsidRPr="00323149" w:rsidRDefault="007123AC" w:rsidP="007123AC">
      <w:pPr>
        <w:pStyle w:val="Prrafodelista"/>
        <w:numPr>
          <w:ilvl w:val="0"/>
          <w:numId w:val="2"/>
        </w:numPr>
        <w:spacing w:after="0"/>
        <w:jc w:val="both"/>
      </w:pPr>
      <w:bookmarkStart w:id="3" w:name="_Hlk204088642"/>
      <w:bookmarkStart w:id="4" w:name="_Hlk204088618"/>
      <w:r w:rsidRPr="00323149">
        <w:t>Condiciones generales cotización</w:t>
      </w:r>
    </w:p>
    <w:bookmarkEnd w:id="3"/>
    <w:p w14:paraId="7AABF114" w14:textId="77777777" w:rsidR="007123AC" w:rsidRPr="00323149" w:rsidRDefault="007123AC" w:rsidP="007123AC">
      <w:pPr>
        <w:spacing w:after="0"/>
        <w:jc w:val="both"/>
      </w:pPr>
    </w:p>
    <w:p w14:paraId="314C7863" w14:textId="4FE94D44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bookmarkStart w:id="5" w:name="_Hlk204088658"/>
      <w:r w:rsidRPr="00323149">
        <w:t xml:space="preserve">Lugar de entrega: </w:t>
      </w:r>
      <w:r w:rsidR="0000600E" w:rsidRPr="0000600E">
        <w:t>{{ lugar_entrega }}</w:t>
      </w:r>
      <w:r w:rsidR="0000600E">
        <w:t xml:space="preserve">, </w:t>
      </w:r>
      <w:r w:rsidRPr="00323149">
        <w:t xml:space="preserve">Chile. </w:t>
      </w:r>
    </w:p>
    <w:p w14:paraId="5DB34C00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42777444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Plazo de entrega estimado: Una vez enviada Orden de Comprar entre </w:t>
      </w:r>
      <w:r>
        <w:t>6</w:t>
      </w:r>
      <w:r w:rsidRPr="00323149">
        <w:t xml:space="preserve"> a 9 meses para su entrega a cliente.</w:t>
      </w:r>
    </w:p>
    <w:p w14:paraId="7BB42D7D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Financiamiento: A definir entre las partes.</w:t>
      </w:r>
    </w:p>
    <w:p w14:paraId="4A421DFA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Técnicos.</w:t>
      </w:r>
    </w:p>
    <w:p w14:paraId="6584EC8A" w14:textId="77777777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Conductores.</w:t>
      </w:r>
    </w:p>
    <w:p w14:paraId="3773597A" w14:textId="7BE8E8B1" w:rsidR="007123AC" w:rsidRPr="00323149" w:rsidRDefault="007123AC" w:rsidP="007123AC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Validez de la cotización: </w:t>
      </w:r>
      <w:r>
        <w:t xml:space="preserve">30 </w:t>
      </w:r>
      <w:r w:rsidR="00512C53">
        <w:t>días</w:t>
      </w:r>
      <w:r>
        <w:t xml:space="preserve"> contados desde la presentación de esta propuesta.</w:t>
      </w:r>
    </w:p>
    <w:p w14:paraId="5F3C7403" w14:textId="77777777" w:rsidR="007123AC" w:rsidRPr="00323149" w:rsidRDefault="007123AC" w:rsidP="007123AC">
      <w:pPr>
        <w:spacing w:after="0"/>
        <w:jc w:val="both"/>
      </w:pPr>
    </w:p>
    <w:p w14:paraId="2D3B7700" w14:textId="77777777" w:rsidR="007123AC" w:rsidRPr="00323149" w:rsidRDefault="007123AC" w:rsidP="007123AC">
      <w:pPr>
        <w:spacing w:after="0"/>
        <w:jc w:val="both"/>
      </w:pPr>
      <w:r w:rsidRPr="00323149">
        <w:t>Atento a sus consultas, se despide cordialmente,</w:t>
      </w:r>
      <w:bookmarkEnd w:id="5"/>
    </w:p>
    <w:p w14:paraId="5D5101A8" w14:textId="77777777" w:rsidR="007123AC" w:rsidRPr="00323149" w:rsidRDefault="007123AC" w:rsidP="007123AC">
      <w:pPr>
        <w:spacing w:after="0"/>
        <w:jc w:val="both"/>
      </w:pPr>
    </w:p>
    <w:p w14:paraId="07B96EE3" w14:textId="77777777" w:rsidR="007123AC" w:rsidRPr="00323149" w:rsidRDefault="007123AC" w:rsidP="007123AC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7123AC" w:rsidRPr="00323149" w14:paraId="7C7174C2" w14:textId="77777777" w:rsidTr="00642427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6FDFC0AC" w14:textId="77777777" w:rsidR="007123AC" w:rsidRPr="00323149" w:rsidRDefault="007123AC" w:rsidP="00642427">
            <w:pPr>
              <w:spacing w:after="0"/>
              <w:jc w:val="right"/>
              <w:rPr>
                <w:rFonts w:ascii="Calibri" w:hAnsi="Calibri" w:cs="Calibri"/>
              </w:rPr>
            </w:pPr>
            <w:bookmarkStart w:id="6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4021997D" wp14:editId="640A357D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5EF67E3" w14:textId="77777777" w:rsidR="007123AC" w:rsidRPr="00323149" w:rsidRDefault="007123AC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A64722">
              <w:rPr>
                <w:rFonts w:ascii="Calibri" w:hAnsi="Calibri" w:cs="Calibri"/>
                <w:b/>
                <w:bCs/>
              </w:rPr>
              <w:t>{{ firma_nombre }}</w:t>
            </w:r>
            <w:r w:rsidRPr="00323149">
              <w:rPr>
                <w:rFonts w:ascii="Calibri" w:hAnsi="Calibri" w:cs="Calibri"/>
              </w:rPr>
              <w:br/>
            </w:r>
            <w:r w:rsidRPr="00CF462F">
              <w:rPr>
                <w:rFonts w:ascii="Calibri" w:hAnsi="Calibri" w:cs="Calibri"/>
              </w:rPr>
              <w:t>{{ firma_cargo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 xml:space="preserve">M: </w:t>
            </w:r>
            <w:r w:rsidRPr="00B667A0">
              <w:rPr>
                <w:rFonts w:ascii="Calibri" w:hAnsi="Calibri" w:cs="Calibri"/>
              </w:rPr>
              <w:t>{{ firma_telefono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7123AC" w:rsidRPr="00323149" w14:paraId="3CA279A6" w14:textId="77777777" w:rsidTr="00642427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7993C13" w14:textId="77777777" w:rsidR="007123AC" w:rsidRPr="00323149" w:rsidRDefault="007123AC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76B2D785" wp14:editId="460304B9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4"/>
      <w:bookmarkEnd w:id="6"/>
    </w:tbl>
    <w:p w14:paraId="2554CC6A" w14:textId="77777777" w:rsidR="00340640" w:rsidRDefault="00340640" w:rsidP="00340640">
      <w:pPr>
        <w:spacing w:after="0"/>
        <w:jc w:val="both"/>
      </w:pPr>
    </w:p>
    <w:p w14:paraId="4132CA43" w14:textId="77777777" w:rsidR="00340640" w:rsidRDefault="00340640" w:rsidP="00340640">
      <w:pPr>
        <w:spacing w:after="0"/>
        <w:jc w:val="both"/>
      </w:pPr>
    </w:p>
    <w:p w14:paraId="3C2B5C4F" w14:textId="77777777" w:rsidR="00E359B6" w:rsidRDefault="00E359B6" w:rsidP="00584A02">
      <w:pPr>
        <w:spacing w:after="0"/>
        <w:jc w:val="both"/>
      </w:pPr>
    </w:p>
    <w:p w14:paraId="66811737" w14:textId="77777777" w:rsidR="00E359B6" w:rsidRDefault="00E359B6" w:rsidP="00584A02">
      <w:pPr>
        <w:spacing w:after="0"/>
        <w:jc w:val="both"/>
      </w:pPr>
    </w:p>
    <w:p w14:paraId="31DC71AA" w14:textId="71DA01A7" w:rsidR="00E359B6" w:rsidRDefault="00E359B6" w:rsidP="00001046">
      <w:pPr>
        <w:spacing w:after="0"/>
        <w:jc w:val="right"/>
      </w:pPr>
    </w:p>
    <w:p w14:paraId="3CE8D7A4" w14:textId="77777777" w:rsidR="007D6E9C" w:rsidRPr="00147073" w:rsidRDefault="007D6E9C" w:rsidP="00001046">
      <w:pPr>
        <w:spacing w:after="0"/>
        <w:jc w:val="right"/>
      </w:pPr>
    </w:p>
    <w:sectPr w:rsidR="007D6E9C" w:rsidRPr="0014707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12282" w14:textId="77777777" w:rsidR="00B423F6" w:rsidRDefault="00B423F6" w:rsidP="003118D9">
      <w:pPr>
        <w:spacing w:after="0" w:line="240" w:lineRule="auto"/>
      </w:pPr>
      <w:r>
        <w:separator/>
      </w:r>
    </w:p>
  </w:endnote>
  <w:endnote w:type="continuationSeparator" w:id="0">
    <w:p w14:paraId="5980CEC7" w14:textId="77777777" w:rsidR="00B423F6" w:rsidRDefault="00B423F6" w:rsidP="0031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B072" w14:textId="77777777" w:rsidR="00032B96" w:rsidRDefault="00032B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77777777" w:rsidR="00584A02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359B6" w:rsidRPr="00E359B6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359B6" w:rsidRPr="00E359B6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16C" w14:textId="77777777" w:rsidR="00032B96" w:rsidRDefault="00032B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97252" w14:textId="77777777" w:rsidR="00B423F6" w:rsidRDefault="00B423F6" w:rsidP="003118D9">
      <w:pPr>
        <w:spacing w:after="0" w:line="240" w:lineRule="auto"/>
      </w:pPr>
      <w:r>
        <w:separator/>
      </w:r>
    </w:p>
  </w:footnote>
  <w:footnote w:type="continuationSeparator" w:id="0">
    <w:p w14:paraId="69889A16" w14:textId="77777777" w:rsidR="00B423F6" w:rsidRDefault="00B423F6" w:rsidP="00311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4EE2" w14:textId="77777777" w:rsidR="00032B96" w:rsidRDefault="00032B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8BEAD36" w:rsidR="00147073" w:rsidRDefault="00032B96" w:rsidP="00147073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6607BF4A" wp14:editId="52426F72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3A1F" w14:textId="77777777" w:rsidR="00032B96" w:rsidRDefault="00032B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2B0BC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138402">
    <w:abstractNumId w:val="4"/>
  </w:num>
  <w:num w:numId="2" w16cid:durableId="1788235342">
    <w:abstractNumId w:val="3"/>
  </w:num>
  <w:num w:numId="3" w16cid:durableId="1580098858">
    <w:abstractNumId w:val="8"/>
  </w:num>
  <w:num w:numId="4" w16cid:durableId="863329557">
    <w:abstractNumId w:val="6"/>
  </w:num>
  <w:num w:numId="5" w16cid:durableId="317079089">
    <w:abstractNumId w:val="5"/>
  </w:num>
  <w:num w:numId="6" w16cid:durableId="744768457">
    <w:abstractNumId w:val="0"/>
  </w:num>
  <w:num w:numId="7" w16cid:durableId="1253583541">
    <w:abstractNumId w:val="2"/>
  </w:num>
  <w:num w:numId="8" w16cid:durableId="1833401578">
    <w:abstractNumId w:val="7"/>
  </w:num>
  <w:num w:numId="9" w16cid:durableId="200084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1046"/>
    <w:rsid w:val="00001D55"/>
    <w:rsid w:val="0000600E"/>
    <w:rsid w:val="00006252"/>
    <w:rsid w:val="00007228"/>
    <w:rsid w:val="00016EB1"/>
    <w:rsid w:val="00032B96"/>
    <w:rsid w:val="0005350F"/>
    <w:rsid w:val="00054111"/>
    <w:rsid w:val="00056334"/>
    <w:rsid w:val="0006698E"/>
    <w:rsid w:val="00073A0C"/>
    <w:rsid w:val="000A41FF"/>
    <w:rsid w:val="000B3EA5"/>
    <w:rsid w:val="000B4516"/>
    <w:rsid w:val="000D5594"/>
    <w:rsid w:val="000D652A"/>
    <w:rsid w:val="00120979"/>
    <w:rsid w:val="001417AE"/>
    <w:rsid w:val="00147073"/>
    <w:rsid w:val="00160307"/>
    <w:rsid w:val="001B4912"/>
    <w:rsid w:val="001C1403"/>
    <w:rsid w:val="001D070B"/>
    <w:rsid w:val="001D41FF"/>
    <w:rsid w:val="001F30EB"/>
    <w:rsid w:val="001F77E5"/>
    <w:rsid w:val="002075AD"/>
    <w:rsid w:val="002737C1"/>
    <w:rsid w:val="002747BD"/>
    <w:rsid w:val="002D48BA"/>
    <w:rsid w:val="002E3BF4"/>
    <w:rsid w:val="002F495C"/>
    <w:rsid w:val="0030283B"/>
    <w:rsid w:val="00304047"/>
    <w:rsid w:val="003104A5"/>
    <w:rsid w:val="003118D9"/>
    <w:rsid w:val="00325274"/>
    <w:rsid w:val="0032617D"/>
    <w:rsid w:val="00340640"/>
    <w:rsid w:val="00341B62"/>
    <w:rsid w:val="00384296"/>
    <w:rsid w:val="003C5935"/>
    <w:rsid w:val="003D15A1"/>
    <w:rsid w:val="003D5F46"/>
    <w:rsid w:val="003F1ADA"/>
    <w:rsid w:val="003F2B7B"/>
    <w:rsid w:val="003F2C04"/>
    <w:rsid w:val="00422FA6"/>
    <w:rsid w:val="00471022"/>
    <w:rsid w:val="004815F0"/>
    <w:rsid w:val="00483BC5"/>
    <w:rsid w:val="004A0641"/>
    <w:rsid w:val="004B165A"/>
    <w:rsid w:val="004C4A37"/>
    <w:rsid w:val="004F3A43"/>
    <w:rsid w:val="00507FDF"/>
    <w:rsid w:val="00512C53"/>
    <w:rsid w:val="005132B8"/>
    <w:rsid w:val="005145F0"/>
    <w:rsid w:val="00584A02"/>
    <w:rsid w:val="005B6578"/>
    <w:rsid w:val="005C0A47"/>
    <w:rsid w:val="005D52B6"/>
    <w:rsid w:val="005D6A4C"/>
    <w:rsid w:val="00605E34"/>
    <w:rsid w:val="00613ABA"/>
    <w:rsid w:val="00636CEA"/>
    <w:rsid w:val="0065644F"/>
    <w:rsid w:val="00694F80"/>
    <w:rsid w:val="006C20E0"/>
    <w:rsid w:val="006C22B0"/>
    <w:rsid w:val="007024B8"/>
    <w:rsid w:val="007123AC"/>
    <w:rsid w:val="0072130F"/>
    <w:rsid w:val="00722620"/>
    <w:rsid w:val="007411A2"/>
    <w:rsid w:val="007565B2"/>
    <w:rsid w:val="00771252"/>
    <w:rsid w:val="00795E33"/>
    <w:rsid w:val="007B3356"/>
    <w:rsid w:val="007B5BFD"/>
    <w:rsid w:val="007D6E9C"/>
    <w:rsid w:val="00800BF0"/>
    <w:rsid w:val="0081096C"/>
    <w:rsid w:val="00823E2E"/>
    <w:rsid w:val="00863E75"/>
    <w:rsid w:val="008B4A8D"/>
    <w:rsid w:val="008E07B3"/>
    <w:rsid w:val="00925C1B"/>
    <w:rsid w:val="00927BDE"/>
    <w:rsid w:val="009320DD"/>
    <w:rsid w:val="00951AD9"/>
    <w:rsid w:val="00951F01"/>
    <w:rsid w:val="00976305"/>
    <w:rsid w:val="00993A31"/>
    <w:rsid w:val="00996C21"/>
    <w:rsid w:val="009B431B"/>
    <w:rsid w:val="009C410C"/>
    <w:rsid w:val="009E4E8C"/>
    <w:rsid w:val="009F6EE3"/>
    <w:rsid w:val="00A0460B"/>
    <w:rsid w:val="00A111E6"/>
    <w:rsid w:val="00A22B21"/>
    <w:rsid w:val="00A76282"/>
    <w:rsid w:val="00AB1452"/>
    <w:rsid w:val="00AB7FCC"/>
    <w:rsid w:val="00AE221F"/>
    <w:rsid w:val="00AF5888"/>
    <w:rsid w:val="00B27E62"/>
    <w:rsid w:val="00B3265B"/>
    <w:rsid w:val="00B423F6"/>
    <w:rsid w:val="00BB1FCC"/>
    <w:rsid w:val="00BB2DA2"/>
    <w:rsid w:val="00BB75B7"/>
    <w:rsid w:val="00BD25FD"/>
    <w:rsid w:val="00C14666"/>
    <w:rsid w:val="00C23209"/>
    <w:rsid w:val="00C261C5"/>
    <w:rsid w:val="00C356AD"/>
    <w:rsid w:val="00C51683"/>
    <w:rsid w:val="00C52E62"/>
    <w:rsid w:val="00C813CC"/>
    <w:rsid w:val="00C84E82"/>
    <w:rsid w:val="00C95C2B"/>
    <w:rsid w:val="00CC6B68"/>
    <w:rsid w:val="00CE3318"/>
    <w:rsid w:val="00CF2119"/>
    <w:rsid w:val="00CF24F1"/>
    <w:rsid w:val="00CF2D73"/>
    <w:rsid w:val="00D37DEB"/>
    <w:rsid w:val="00D52572"/>
    <w:rsid w:val="00D60777"/>
    <w:rsid w:val="00D649D5"/>
    <w:rsid w:val="00D80ECC"/>
    <w:rsid w:val="00D849FC"/>
    <w:rsid w:val="00D92190"/>
    <w:rsid w:val="00DB31FE"/>
    <w:rsid w:val="00DD0E67"/>
    <w:rsid w:val="00DD17C8"/>
    <w:rsid w:val="00DF5BB7"/>
    <w:rsid w:val="00E257EF"/>
    <w:rsid w:val="00E359B6"/>
    <w:rsid w:val="00E4073C"/>
    <w:rsid w:val="00E50EF7"/>
    <w:rsid w:val="00E776AE"/>
    <w:rsid w:val="00E8724A"/>
    <w:rsid w:val="00ED05C8"/>
    <w:rsid w:val="00ED4335"/>
    <w:rsid w:val="00EF5B34"/>
    <w:rsid w:val="00F02532"/>
    <w:rsid w:val="00F12D57"/>
    <w:rsid w:val="00F26191"/>
    <w:rsid w:val="00F27D15"/>
    <w:rsid w:val="00F40977"/>
    <w:rsid w:val="00F66BC8"/>
    <w:rsid w:val="00F70262"/>
    <w:rsid w:val="00F82621"/>
    <w:rsid w:val="00F907B6"/>
    <w:rsid w:val="00F90FFF"/>
    <w:rsid w:val="00FC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B27E62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0010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815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3DD217EDEA4DB7809AD90900EE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B6C0F-1836-4D1C-AA6C-1FA9F74DCD55}"/>
      </w:docPartPr>
      <w:docPartBody>
        <w:p w:rsidR="00582D0F" w:rsidRDefault="00582D0F" w:rsidP="00582D0F">
          <w:pPr>
            <w:pStyle w:val="4A3DD217EDEA4DB7809AD90900EE6A6D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102E4892AF14C46B12FE8D0F51CC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A2990-8313-4E79-81F0-05C32E9638CE}"/>
      </w:docPartPr>
      <w:docPartBody>
        <w:p w:rsidR="00582D0F" w:rsidRDefault="00582D0F" w:rsidP="00582D0F">
          <w:pPr>
            <w:pStyle w:val="8102E4892AF14C46B12FE8D0F51CC65D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3DD1BCF97ED4DB4B97E6B08AC920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792C9-5169-4A9E-94FA-39C7DB0F3A5A}"/>
      </w:docPartPr>
      <w:docPartBody>
        <w:p w:rsidR="00582D0F" w:rsidRDefault="00582D0F" w:rsidP="00582D0F">
          <w:pPr>
            <w:pStyle w:val="E3DD1BCF97ED4DB4B97E6B08AC920871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4EC03461954E2FA83F656D45B7A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CDF4A-425A-49EE-9346-7D71BAECEF02}"/>
      </w:docPartPr>
      <w:docPartBody>
        <w:p w:rsidR="0019184D" w:rsidRDefault="0019184D" w:rsidP="0019184D">
          <w:pPr>
            <w:pStyle w:val="F04EC03461954E2FA83F656D45B7A0C5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9C150869D2D4CB1B8FD83532EC36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245DC-9793-415E-A8D5-4A0425FF38A2}"/>
      </w:docPartPr>
      <w:docPartBody>
        <w:p w:rsidR="0019184D" w:rsidRDefault="0019184D" w:rsidP="0019184D">
          <w:pPr>
            <w:pStyle w:val="89C150869D2D4CB1B8FD83532EC36AF6"/>
          </w:pPr>
          <w:r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01D55"/>
    <w:rsid w:val="00006252"/>
    <w:rsid w:val="0001664A"/>
    <w:rsid w:val="00025EDE"/>
    <w:rsid w:val="00054111"/>
    <w:rsid w:val="00056334"/>
    <w:rsid w:val="0006698E"/>
    <w:rsid w:val="000A41FF"/>
    <w:rsid w:val="001417AE"/>
    <w:rsid w:val="00160307"/>
    <w:rsid w:val="00164A1F"/>
    <w:rsid w:val="0019184D"/>
    <w:rsid w:val="00196624"/>
    <w:rsid w:val="001B315D"/>
    <w:rsid w:val="001B4912"/>
    <w:rsid w:val="002A33CA"/>
    <w:rsid w:val="002B7500"/>
    <w:rsid w:val="002F495C"/>
    <w:rsid w:val="00304047"/>
    <w:rsid w:val="00325274"/>
    <w:rsid w:val="00333D96"/>
    <w:rsid w:val="003D15A1"/>
    <w:rsid w:val="003F2B7B"/>
    <w:rsid w:val="003F2C04"/>
    <w:rsid w:val="004163B6"/>
    <w:rsid w:val="00520063"/>
    <w:rsid w:val="0054265B"/>
    <w:rsid w:val="00582D0F"/>
    <w:rsid w:val="005D6A4C"/>
    <w:rsid w:val="00605E34"/>
    <w:rsid w:val="00650F08"/>
    <w:rsid w:val="0065644F"/>
    <w:rsid w:val="00694F80"/>
    <w:rsid w:val="006C20E0"/>
    <w:rsid w:val="006C22B0"/>
    <w:rsid w:val="007358FB"/>
    <w:rsid w:val="007565B2"/>
    <w:rsid w:val="007823FB"/>
    <w:rsid w:val="00795E33"/>
    <w:rsid w:val="007A59FE"/>
    <w:rsid w:val="007E6507"/>
    <w:rsid w:val="00800BF0"/>
    <w:rsid w:val="0084006E"/>
    <w:rsid w:val="008E3812"/>
    <w:rsid w:val="008F095D"/>
    <w:rsid w:val="008F7B90"/>
    <w:rsid w:val="00905A5D"/>
    <w:rsid w:val="00951AD9"/>
    <w:rsid w:val="00976305"/>
    <w:rsid w:val="00996C21"/>
    <w:rsid w:val="009B431B"/>
    <w:rsid w:val="009E4E8C"/>
    <w:rsid w:val="00A363C3"/>
    <w:rsid w:val="00B3265B"/>
    <w:rsid w:val="00BD25FD"/>
    <w:rsid w:val="00C261C5"/>
    <w:rsid w:val="00CF2119"/>
    <w:rsid w:val="00ED05C8"/>
    <w:rsid w:val="00EF5B34"/>
    <w:rsid w:val="00FC448A"/>
    <w:rsid w:val="00FC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184D"/>
  </w:style>
  <w:style w:type="paragraph" w:customStyle="1" w:styleId="4A3DD217EDEA4DB7809AD90900EE6A6D">
    <w:name w:val="4A3DD217EDEA4DB7809AD90900EE6A6D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102E4892AF14C46B12FE8D0F51CC65D">
    <w:name w:val="8102E4892AF14C46B12FE8D0F51CC65D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3DD1BCF97ED4DB4B97E6B08AC920871">
    <w:name w:val="E3DD1BCF97ED4DB4B97E6B08AC920871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F04EC03461954E2FA83F656D45B7A0C5">
    <w:name w:val="F04EC03461954E2FA83F656D45B7A0C5"/>
    <w:rsid w:val="0019184D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9C150869D2D4CB1B8FD83532EC36AF6">
    <w:name w:val="89C150869D2D4CB1B8FD83532EC36AF6"/>
    <w:rsid w:val="0019184D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851CA-443D-4D83-9A9E-3C6D3A884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154</TotalTime>
  <Pages>4</Pages>
  <Words>525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 Cristian - CL</dc:creator>
  <cp:keywords/>
  <dc:description/>
  <cp:lastModifiedBy>Diego Vejar</cp:lastModifiedBy>
  <cp:revision>40</cp:revision>
  <cp:lastPrinted>2025-12-02T23:35:00Z</cp:lastPrinted>
  <dcterms:created xsi:type="dcterms:W3CDTF">2025-11-04T19:12:00Z</dcterms:created>
  <dcterms:modified xsi:type="dcterms:W3CDTF">2026-04-29T15:16:00Z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2026-04-03T22:58:07Z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8dfb519d-be7f-4395-854c-dd0d978ed372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